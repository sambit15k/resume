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10" w:type="pct"/>
        <w:tblLayout w:type="fixed"/>
        <w:tblCellMar>
          <w:left w:w="115" w:type="dxa"/>
          <w:right w:w="115" w:type="dxa"/>
        </w:tblCellMar>
        <w:tblLook w:val="04A0" w:firstRow="1" w:lastRow="0" w:firstColumn="1" w:lastColumn="0" w:noHBand="0" w:noVBand="1"/>
      </w:tblPr>
      <w:tblGrid>
        <w:gridCol w:w="4421"/>
        <w:gridCol w:w="504"/>
        <w:gridCol w:w="6618"/>
      </w:tblGrid>
      <w:tr w:rsidR="006D409C" w14:paraId="4D9F8156" w14:textId="77777777" w:rsidTr="001D5A57">
        <w:trPr>
          <w:trHeight w:val="1080"/>
        </w:trPr>
        <w:tc>
          <w:tcPr>
            <w:tcW w:w="4421" w:type="dxa"/>
            <w:vMerge w:val="restart"/>
            <w:tcMar>
              <w:left w:w="360" w:type="dxa"/>
            </w:tcMar>
            <w:vAlign w:val="bottom"/>
          </w:tcPr>
          <w:p w14:paraId="66FD99B3" w14:textId="77777777" w:rsidR="006D409C" w:rsidRDefault="006D409C" w:rsidP="006D409C">
            <w:pPr>
              <w:tabs>
                <w:tab w:val="left" w:pos="990"/>
              </w:tabs>
              <w:jc w:val="center"/>
            </w:pPr>
            <w:bookmarkStart w:id="0" w:name="_GoBack"/>
            <w:r>
              <w:rPr>
                <w:noProof/>
              </w:rPr>
              <mc:AlternateContent>
                <mc:Choice Requires="wps">
                  <w:drawing>
                    <wp:inline distT="0" distB="0" distL="0" distR="0" wp14:anchorId="52936E06" wp14:editId="09525CF6">
                      <wp:extent cx="2262251" cy="2262251"/>
                      <wp:effectExtent l="38100" t="38100" r="62230" b="62230"/>
                      <wp:docPr id="53" name="Diamond 53"/>
                      <wp:cNvGraphicFramePr/>
                      <a:graphic xmlns:a="http://schemas.openxmlformats.org/drawingml/2006/main">
                        <a:graphicData uri="http://schemas.microsoft.com/office/word/2010/wordprocessingShape">
                          <wps:wsp>
                            <wps:cNvSpPr/>
                            <wps:spPr>
                              <a:xfrm>
                                <a:off x="0" y="0"/>
                                <a:ext cx="2262251" cy="2262251"/>
                              </a:xfrm>
                              <a:prstGeom prst="diamond">
                                <a:avLst/>
                              </a:prstGeom>
                              <a:blipFill>
                                <a:blip r:embed="rId11" cstate="hqprint">
                                  <a:extLst>
                                    <a:ext uri="{28A0092B-C50C-407E-A947-70E740481C1C}">
                                      <a14:useLocalDpi xmlns:a14="http://schemas.microsoft.com/office/drawing/2010/main"/>
                                    </a:ext>
                                  </a:extLst>
                                </a:blip>
                                <a:srcRect/>
                                <a:stretch>
                                  <a:fillRect l="-14149" t="-21561" r="-1067" b="6345"/>
                                </a:stretch>
                              </a:blipFill>
                              <a:ln w="63500" cmpd="sng">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5CB9692" id="_x0000_t4" coordsize="21600,21600" o:spt="4" path="m10800,l,10800,10800,21600,21600,10800xe">
                      <v:stroke joinstyle="miter"/>
                      <v:path gradientshapeok="t" o:connecttype="rect" textboxrect="5400,5400,16200,16200"/>
                    </v:shapetype>
                    <v:shape id="Diamond 53" o:spid="_x0000_s1026" type="#_x0000_t4" style="width:178.15pt;height:178.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&#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" strokecolor="#99cb38 [3204]" strokeweight="5pt">
                      <v:fill r:id="rId12" o:title="" recolor="t" rotate="t" type="frame"/>
                      <w10:anchorlock/>
                    </v:shape>
                  </w:pict>
                </mc:Fallback>
              </mc:AlternateContent>
            </w:r>
            <w:bookmarkEnd w:id="0"/>
          </w:p>
        </w:tc>
        <w:tc>
          <w:tcPr>
            <w:tcW w:w="504" w:type="dxa"/>
            <w:shd w:val="clear" w:color="auto" w:fill="31521B" w:themeFill="accent2" w:themeFillShade="80"/>
          </w:tcPr>
          <w:p w14:paraId="29FE64B6" w14:textId="77777777" w:rsidR="006D409C" w:rsidRDefault="006D409C" w:rsidP="006D409C">
            <w:pPr>
              <w:tabs>
                <w:tab w:val="left" w:pos="990"/>
              </w:tabs>
            </w:pPr>
          </w:p>
        </w:tc>
        <w:tc>
          <w:tcPr>
            <w:tcW w:w="6618" w:type="dxa"/>
            <w:shd w:val="clear" w:color="auto" w:fill="31521B" w:themeFill="accent2" w:themeFillShade="80"/>
            <w:vAlign w:val="center"/>
          </w:tcPr>
          <w:sdt>
            <w:sdtPr>
              <w:id w:val="1049110328"/>
              <w:placeholder>
                <w:docPart w:val="BA92831D3B58479699871631D49679DE"/>
              </w:placeholder>
              <w:temporary/>
              <w:showingPlcHdr/>
              <w15:appearance w15:val="hidden"/>
            </w:sdtPr>
            <w:sdtEndPr/>
            <w:sdtContent>
              <w:p w14:paraId="1F6A5730" w14:textId="77777777" w:rsidR="006D409C" w:rsidRDefault="006D409C" w:rsidP="00776643">
                <w:pPr>
                  <w:pStyle w:val="Heading1"/>
                </w:pPr>
                <w:r w:rsidRPr="00036450">
                  <w:t>EDUCATION</w:t>
                </w:r>
              </w:p>
            </w:sdtContent>
          </w:sdt>
        </w:tc>
      </w:tr>
      <w:tr w:rsidR="006D409C" w14:paraId="3B3F3ABF" w14:textId="77777777" w:rsidTr="001D5A57">
        <w:trPr>
          <w:trHeight w:val="3024"/>
        </w:trPr>
        <w:tc>
          <w:tcPr>
            <w:tcW w:w="4421" w:type="dxa"/>
            <w:vMerge/>
            <w:tcMar>
              <w:left w:w="360" w:type="dxa"/>
            </w:tcMar>
            <w:vAlign w:val="bottom"/>
          </w:tcPr>
          <w:p w14:paraId="7B31A338" w14:textId="77777777" w:rsidR="006D409C" w:rsidRDefault="006D409C" w:rsidP="00776643">
            <w:pPr>
              <w:tabs>
                <w:tab w:val="left" w:pos="990"/>
              </w:tabs>
              <w:jc w:val="center"/>
              <w:rPr>
                <w:noProof/>
              </w:rPr>
            </w:pPr>
          </w:p>
        </w:tc>
        <w:tc>
          <w:tcPr>
            <w:tcW w:w="504" w:type="dxa"/>
            <w:tcMar>
              <w:left w:w="0" w:type="dxa"/>
              <w:right w:w="0" w:type="dxa"/>
            </w:tcMar>
          </w:tcPr>
          <w:p w14:paraId="3A4F9986" w14:textId="77777777" w:rsidR="006D409C" w:rsidRDefault="006D409C" w:rsidP="00776643">
            <w:pPr>
              <w:tabs>
                <w:tab w:val="left" w:pos="990"/>
              </w:tabs>
            </w:pPr>
            <w:r>
              <w:rPr>
                <w:noProof/>
              </w:rPr>
              <mc:AlternateContent>
                <mc:Choice Requires="wps">
                  <w:drawing>
                    <wp:inline distT="0" distB="0" distL="0" distR="0" wp14:anchorId="3C1E917C" wp14:editId="7BC01E94">
                      <wp:extent cx="227812" cy="311173"/>
                      <wp:effectExtent l="0" t="3810" r="0" b="0"/>
                      <wp:docPr id="3"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091682" w14:textId="77777777" w:rsidR="006D409C" w:rsidRPr="00AF4EA4" w:rsidRDefault="006D409C" w:rsidP="006D409C">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1E917C" id="Right Triangle 3" o:spid="_x0000_s1026"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H5OiwQAANU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" adj="-11796480,,5400" path="m2426,347348c2024,270140,402,77580,,372l346895,,2426,347348xe" fillcolor="#729928 [2404]" stroked="f" strokeweight="1pt">
                      <v:stroke joinstyle="miter"/>
                      <v:formulas/>
                      <v:path arrowok="t" o:connecttype="custom" o:connectlocs="1593,311173;0,333;227812,0;1593,311173" o:connectangles="0,0,0,0" textboxrect="0,0,346895,347348"/>
                      <v:textbox>
                        <w:txbxContent>
                          <w:p w14:paraId="3D091682" w14:textId="77777777" w:rsidR="006D409C" w:rsidRPr="00AF4EA4" w:rsidRDefault="006D409C" w:rsidP="006D409C">
                            <w:pPr>
                              <w:jc w:val="center"/>
                              <w:rPr>
                                <w:color w:val="455F51" w:themeColor="text2"/>
                              </w:rPr>
                            </w:pPr>
                          </w:p>
                        </w:txbxContent>
                      </v:textbox>
                      <w10:anchorlock/>
                    </v:shape>
                  </w:pict>
                </mc:Fallback>
              </mc:AlternateContent>
            </w:r>
          </w:p>
        </w:tc>
        <w:tc>
          <w:tcPr>
            <w:tcW w:w="6618" w:type="dxa"/>
          </w:tcPr>
          <w:p w14:paraId="38272D11" w14:textId="50EEFD78" w:rsidR="00EA5C87" w:rsidRDefault="00EA5C87" w:rsidP="00776643">
            <w:pPr>
              <w:rPr>
                <w:b/>
              </w:rPr>
            </w:pPr>
            <w:r>
              <w:rPr>
                <w:b/>
              </w:rPr>
              <w:t xml:space="preserve">B. Tech in Electrical &amp; Electronics Engineering </w:t>
            </w:r>
          </w:p>
          <w:p w14:paraId="1AC17F07" w14:textId="4CBE5B0A" w:rsidR="006D409C" w:rsidRPr="00036450" w:rsidRDefault="00EA5C87" w:rsidP="00776643">
            <w:pPr>
              <w:rPr>
                <w:b/>
              </w:rPr>
            </w:pPr>
            <w:r>
              <w:rPr>
                <w:b/>
              </w:rPr>
              <w:t>from Biju Patnaik University of Technology, Bhubaneswar, Odisha</w:t>
            </w:r>
          </w:p>
          <w:p w14:paraId="0C32DEC0" w14:textId="03224C83" w:rsidR="006D409C" w:rsidRPr="00036450" w:rsidRDefault="00EA5C87" w:rsidP="00776643">
            <w:pPr>
              <w:pStyle w:val="Date"/>
            </w:pPr>
            <w:r>
              <w:t>September 2010</w:t>
            </w:r>
            <w:r w:rsidR="006D409C" w:rsidRPr="00036450">
              <w:t xml:space="preserve"> </w:t>
            </w:r>
            <w:r w:rsidRPr="00036450">
              <w:t xml:space="preserve">- </w:t>
            </w:r>
            <w:r>
              <w:t xml:space="preserve">April 2014 </w:t>
            </w:r>
          </w:p>
          <w:p w14:paraId="6770E908" w14:textId="77777777" w:rsidR="006D409C" w:rsidRDefault="006D409C" w:rsidP="00776643"/>
          <w:p w14:paraId="45A63765" w14:textId="014E971E" w:rsidR="00EA5C87" w:rsidRDefault="00EA5C87" w:rsidP="00776643">
            <w:pPr>
              <w:rPr>
                <w:b/>
              </w:rPr>
            </w:pPr>
            <w:r>
              <w:rPr>
                <w:b/>
              </w:rPr>
              <w:t>12</w:t>
            </w:r>
            <w:r w:rsidRPr="00EA5C87">
              <w:rPr>
                <w:b/>
                <w:vertAlign w:val="superscript"/>
              </w:rPr>
              <w:t>th</w:t>
            </w:r>
            <w:r>
              <w:rPr>
                <w:b/>
              </w:rPr>
              <w:t xml:space="preserve"> </w:t>
            </w:r>
            <w:r>
              <w:rPr>
                <w:b/>
                <w:vertAlign w:val="superscript"/>
              </w:rPr>
              <w:t xml:space="preserve"> </w:t>
            </w:r>
            <w:r w:rsidR="00B12662">
              <w:rPr>
                <w:b/>
                <w:vertAlign w:val="superscript"/>
              </w:rPr>
              <w:t xml:space="preserve"> </w:t>
            </w:r>
            <w:r>
              <w:rPr>
                <w:b/>
              </w:rPr>
              <w:t xml:space="preserve">in Biology Science &amp; Technology </w:t>
            </w:r>
          </w:p>
          <w:p w14:paraId="5DDF7C8B" w14:textId="6B57AC30" w:rsidR="00EA5C87" w:rsidRPr="00036450" w:rsidRDefault="00EA5C87" w:rsidP="00776643">
            <w:pPr>
              <w:rPr>
                <w:b/>
              </w:rPr>
            </w:pPr>
            <w:r>
              <w:rPr>
                <w:b/>
              </w:rPr>
              <w:t>From New Age+2 Science College, Bhubaneswar, Odisha</w:t>
            </w:r>
          </w:p>
          <w:p w14:paraId="7086B4BF" w14:textId="4BFCFD59" w:rsidR="006D409C" w:rsidRPr="00036450" w:rsidRDefault="00EA5C87" w:rsidP="00776643">
            <w:pPr>
              <w:pStyle w:val="Date"/>
            </w:pPr>
            <w:r>
              <w:t>June 2018</w:t>
            </w:r>
            <w:r w:rsidR="006D409C" w:rsidRPr="00036450">
              <w:t xml:space="preserve"> </w:t>
            </w:r>
            <w:r>
              <w:t>–</w:t>
            </w:r>
            <w:r w:rsidR="006D409C" w:rsidRPr="00036450">
              <w:t xml:space="preserve"> </w:t>
            </w:r>
            <w:r>
              <w:t>June 2010</w:t>
            </w:r>
          </w:p>
          <w:p w14:paraId="2D214ADF" w14:textId="77777777" w:rsidR="006D409C" w:rsidRDefault="006D409C" w:rsidP="00776643"/>
          <w:p w14:paraId="563BD19F" w14:textId="5C20F663" w:rsidR="00EA5C87" w:rsidRDefault="00EA5C87" w:rsidP="00776643">
            <w:pPr>
              <w:rPr>
                <w:b/>
                <w:bCs/>
              </w:rPr>
            </w:pPr>
            <w:r w:rsidRPr="003F3B41">
              <w:rPr>
                <w:b/>
                <w:bCs/>
              </w:rPr>
              <w:t>10</w:t>
            </w:r>
            <w:r w:rsidRPr="003F3B41">
              <w:rPr>
                <w:b/>
                <w:bCs/>
                <w:vertAlign w:val="superscript"/>
              </w:rPr>
              <w:t>th</w:t>
            </w:r>
            <w:r w:rsidRPr="003F3B41">
              <w:rPr>
                <w:b/>
                <w:bCs/>
              </w:rPr>
              <w:t xml:space="preserve">  </w:t>
            </w:r>
            <w:r w:rsidR="004C5544">
              <w:rPr>
                <w:b/>
                <w:bCs/>
              </w:rPr>
              <w:t xml:space="preserve"> </w:t>
            </w:r>
            <w:r w:rsidR="000A6005">
              <w:rPr>
                <w:b/>
                <w:bCs/>
              </w:rPr>
              <w:t xml:space="preserve">HSC </w:t>
            </w:r>
            <w:r w:rsidRPr="003F3B41">
              <w:rPr>
                <w:b/>
                <w:bCs/>
              </w:rPr>
              <w:t xml:space="preserve">from Unit -1 </w:t>
            </w:r>
            <w:r w:rsidR="00DB46B2" w:rsidRPr="003F3B41">
              <w:rPr>
                <w:b/>
                <w:bCs/>
              </w:rPr>
              <w:t>Govt.</w:t>
            </w:r>
            <w:r w:rsidRPr="003F3B41">
              <w:rPr>
                <w:b/>
                <w:bCs/>
              </w:rPr>
              <w:t xml:space="preserve"> Boys High </w:t>
            </w:r>
            <w:r w:rsidR="003F3B41" w:rsidRPr="003F3B41">
              <w:rPr>
                <w:b/>
                <w:bCs/>
              </w:rPr>
              <w:t>School, Bhubaneswar, Odisha</w:t>
            </w:r>
          </w:p>
          <w:p w14:paraId="7AD0E71D" w14:textId="66555E7E" w:rsidR="00CC35AE" w:rsidRPr="003F3B41" w:rsidRDefault="00CC35AE" w:rsidP="00776643">
            <w:pPr>
              <w:rPr>
                <w:b/>
                <w:bCs/>
              </w:rPr>
            </w:pPr>
            <w:r>
              <w:rPr>
                <w:b/>
                <w:bCs/>
              </w:rPr>
              <w:t>June 2004-April 2007</w:t>
            </w:r>
          </w:p>
        </w:tc>
      </w:tr>
      <w:tr w:rsidR="006D409C" w14:paraId="42FD9CBB" w14:textId="77777777" w:rsidTr="001D5A57">
        <w:trPr>
          <w:trHeight w:val="1080"/>
        </w:trPr>
        <w:tc>
          <w:tcPr>
            <w:tcW w:w="4421" w:type="dxa"/>
            <w:vMerge w:val="restart"/>
            <w:tcMar>
              <w:left w:w="360" w:type="dxa"/>
            </w:tcMar>
            <w:vAlign w:val="bottom"/>
          </w:tcPr>
          <w:p w14:paraId="03BD8AEE" w14:textId="66C8F031" w:rsidR="006D409C" w:rsidRPr="005D47DE" w:rsidRDefault="001D5A57" w:rsidP="005D47DE">
            <w:pPr>
              <w:pStyle w:val="Title"/>
            </w:pPr>
            <w:r>
              <w:t>Sambit Kumar Nayak</w:t>
            </w:r>
          </w:p>
          <w:p w14:paraId="19878243" w14:textId="0EF03F50" w:rsidR="006D409C" w:rsidRPr="005D47DE" w:rsidRDefault="001D5A57" w:rsidP="005D47DE">
            <w:pPr>
              <w:pStyle w:val="Subtitle"/>
            </w:pPr>
            <w:r w:rsidRPr="00584589">
              <w:rPr>
                <w:spacing w:val="0"/>
                <w:w w:val="66"/>
              </w:rPr>
              <w:t>Senior DevOps Enginee</w:t>
            </w:r>
            <w:r w:rsidRPr="00584589">
              <w:rPr>
                <w:spacing w:val="11"/>
                <w:w w:val="66"/>
              </w:rPr>
              <w:t>r</w:t>
            </w:r>
          </w:p>
          <w:sdt>
            <w:sdtPr>
              <w:id w:val="-1448076370"/>
              <w:placeholder>
                <w:docPart w:val="E67B6ABF7C6D41BC940EEBC1AE8AF12D"/>
              </w:placeholder>
              <w:temporary/>
              <w:showingPlcHdr/>
              <w15:appearance w15:val="hidden"/>
            </w:sdtPr>
            <w:sdtEndPr/>
            <w:sdtContent>
              <w:p w14:paraId="7E9D07D9" w14:textId="77777777" w:rsidR="006D409C" w:rsidRPr="005D47DE" w:rsidRDefault="006D409C" w:rsidP="005D47DE">
                <w:pPr>
                  <w:pStyle w:val="Heading2"/>
                </w:pPr>
                <w:r w:rsidRPr="002E6F6F">
                  <w:rPr>
                    <w:color w:val="89814E" w:themeColor="background2" w:themeShade="80"/>
                  </w:rPr>
                  <w:t>Profile</w:t>
                </w:r>
              </w:p>
            </w:sdtContent>
          </w:sdt>
          <w:p w14:paraId="694302EB" w14:textId="4FF7C993" w:rsidR="006D409C" w:rsidRDefault="001D5A57" w:rsidP="00A75FCE">
            <w:pPr>
              <w:pStyle w:val="ProfileText"/>
            </w:pPr>
            <w:r w:rsidRPr="001D5A57">
              <w:t xml:space="preserve">DevOps L2 Engineer with </w:t>
            </w:r>
            <w:r w:rsidR="00092588">
              <w:t>4</w:t>
            </w:r>
            <w:r w:rsidRPr="001D5A57">
              <w:t xml:space="preserve">.3 Years of </w:t>
            </w:r>
            <w:r w:rsidR="00C228F5" w:rsidRPr="00C228F5">
              <w:t xml:space="preserve">Senior Devops Engineer in Designing Cloud Infrastructure, On Premises to Cloud Migration, Automated Configuration Management Tools, Devops Automation Management, Google Cloud platform products, Linux server administration, Networking. Currently </w:t>
            </w:r>
            <w:r w:rsidR="00CC35AE">
              <w:t xml:space="preserve">I am </w:t>
            </w:r>
            <w:r w:rsidRPr="001D5A57">
              <w:t xml:space="preserve">Seeking new position involved in </w:t>
            </w:r>
            <w:r w:rsidR="00C228F5">
              <w:t xml:space="preserve">Cloud </w:t>
            </w:r>
            <w:r w:rsidR="00C85231">
              <w:t xml:space="preserve">Platform </w:t>
            </w:r>
            <w:r w:rsidR="00C85231" w:rsidRPr="001D5A57">
              <w:t>designing</w:t>
            </w:r>
            <w:r w:rsidRPr="001D5A57">
              <w:t xml:space="preserve">, planning and </w:t>
            </w:r>
            <w:r w:rsidR="00C85231">
              <w:t>deployment.</w:t>
            </w:r>
          </w:p>
          <w:p w14:paraId="4AD3F193" w14:textId="77777777" w:rsidR="006D409C" w:rsidRDefault="006D409C" w:rsidP="005D47DE"/>
          <w:sdt>
            <w:sdtPr>
              <w:id w:val="-1954003311"/>
              <w:placeholder>
                <w:docPart w:val="8520766EA6774D93BDD03A0B88553CC2"/>
              </w:placeholder>
              <w:temporary/>
              <w:showingPlcHdr/>
              <w15:appearance w15:val="hidden"/>
            </w:sdtPr>
            <w:sdtEndPr/>
            <w:sdtContent>
              <w:p w14:paraId="3FE76613" w14:textId="77777777" w:rsidR="006D409C" w:rsidRDefault="006D409C" w:rsidP="005D47DE">
                <w:pPr>
                  <w:pStyle w:val="Heading2"/>
                </w:pPr>
                <w:r w:rsidRPr="002E6F6F">
                  <w:rPr>
                    <w:rStyle w:val="Heading2Char"/>
                    <w:color w:val="89814E" w:themeColor="background2" w:themeShade="80"/>
                  </w:rPr>
                  <w:t>CONTACT</w:t>
                </w:r>
              </w:p>
            </w:sdtContent>
          </w:sdt>
          <w:sdt>
            <w:sdtPr>
              <w:id w:val="1111563247"/>
              <w:placeholder>
                <w:docPart w:val="AD876234D7D843FE9F5E51438B8EA589"/>
              </w:placeholder>
              <w:temporary/>
              <w:showingPlcHdr/>
              <w15:appearance w15:val="hidden"/>
            </w:sdtPr>
            <w:sdtEndPr/>
            <w:sdtContent>
              <w:p w14:paraId="2B43C04B" w14:textId="77777777" w:rsidR="006D409C" w:rsidRDefault="006D409C" w:rsidP="00A75FCE">
                <w:pPr>
                  <w:pStyle w:val="ContactDetails"/>
                </w:pPr>
                <w:r w:rsidRPr="002E6F6F">
                  <w:rPr>
                    <w:color w:val="89814E" w:themeColor="background2" w:themeShade="80"/>
                  </w:rPr>
                  <w:t>PHONE:</w:t>
                </w:r>
              </w:p>
            </w:sdtContent>
          </w:sdt>
          <w:p w14:paraId="6134CB78" w14:textId="6F4FA4B8" w:rsidR="006D409C" w:rsidRPr="005B05ED" w:rsidRDefault="000E51A1" w:rsidP="00A75FCE">
            <w:pPr>
              <w:pStyle w:val="ContactDetails"/>
              <w:rPr>
                <w:color w:val="89814E" w:themeColor="background2" w:themeShade="80"/>
              </w:rPr>
            </w:pPr>
            <w:hyperlink r:id="rId13" w:history="1">
              <w:r w:rsidR="001D5A57" w:rsidRPr="005B05ED">
                <w:rPr>
                  <w:rStyle w:val="Hyperlink"/>
                  <w:color w:val="89814E" w:themeColor="background2" w:themeShade="80"/>
                </w:rPr>
                <w:t>+91-9337497767</w:t>
              </w:r>
            </w:hyperlink>
            <w:r w:rsidR="00B41156" w:rsidRPr="005B05ED">
              <w:rPr>
                <w:color w:val="89814E" w:themeColor="background2" w:themeShade="80"/>
              </w:rPr>
              <w:t xml:space="preserve">, </w:t>
            </w:r>
            <w:hyperlink r:id="rId14" w:history="1">
              <w:r w:rsidR="00B41156" w:rsidRPr="005B05ED">
                <w:rPr>
                  <w:rStyle w:val="Hyperlink"/>
                  <w:color w:val="89814E" w:themeColor="background2" w:themeShade="80"/>
                </w:rPr>
                <w:t>+91-8971885905</w:t>
              </w:r>
            </w:hyperlink>
          </w:p>
          <w:p w14:paraId="416EACB6" w14:textId="77777777" w:rsidR="006D409C" w:rsidRPr="004D3011" w:rsidRDefault="006D409C" w:rsidP="00A75FCE">
            <w:pPr>
              <w:pStyle w:val="ContactDetails"/>
            </w:pPr>
          </w:p>
          <w:sdt>
            <w:sdtPr>
              <w:id w:val="67859272"/>
              <w:placeholder>
                <w:docPart w:val="811B172FA67F4F86935F8B8B49C5AA3E"/>
              </w:placeholder>
              <w:temporary/>
              <w:showingPlcHdr/>
              <w15:appearance w15:val="hidden"/>
            </w:sdtPr>
            <w:sdtEndPr/>
            <w:sdtContent>
              <w:p w14:paraId="4DE48E18" w14:textId="77777777" w:rsidR="006D409C" w:rsidRDefault="006D409C" w:rsidP="00A75FCE">
                <w:pPr>
                  <w:pStyle w:val="ContactDetails"/>
                </w:pPr>
                <w:r w:rsidRPr="002E6F6F">
                  <w:rPr>
                    <w:color w:val="89814E" w:themeColor="background2" w:themeShade="80"/>
                  </w:rPr>
                  <w:t>WEBSITE:</w:t>
                </w:r>
              </w:p>
            </w:sdtContent>
          </w:sdt>
          <w:p w14:paraId="542C0F9A" w14:textId="697D480A" w:rsidR="006D409C" w:rsidRDefault="000E51A1" w:rsidP="00A75FCE">
            <w:pPr>
              <w:pStyle w:val="ContactDetails"/>
            </w:pPr>
            <w:hyperlink r:id="rId15" w:history="1">
              <w:r w:rsidR="001D5A57">
                <w:rPr>
                  <w:rStyle w:val="Hyperlink"/>
                </w:rPr>
                <w:t>www.linkedin.com/in/sambit-nayak/</w:t>
              </w:r>
            </w:hyperlink>
          </w:p>
          <w:p w14:paraId="395F5B77" w14:textId="77777777" w:rsidR="006D409C" w:rsidRDefault="006D409C" w:rsidP="005D47DE"/>
          <w:sdt>
            <w:sdtPr>
              <w:id w:val="-240260293"/>
              <w:placeholder>
                <w:docPart w:val="CF4B9428C1A24B29A926CA10A1190FA0"/>
              </w:placeholder>
              <w:temporary/>
              <w:showingPlcHdr/>
              <w15:appearance w15:val="hidden"/>
            </w:sdtPr>
            <w:sdtEndPr/>
            <w:sdtContent>
              <w:p w14:paraId="599B9174" w14:textId="38D37B5B" w:rsidR="006D409C" w:rsidRDefault="006D409C" w:rsidP="001D5A57">
                <w:pPr>
                  <w:pStyle w:val="ContactDetails"/>
                </w:pPr>
                <w:r w:rsidRPr="002E6F6F">
                  <w:rPr>
                    <w:color w:val="89814E" w:themeColor="background2" w:themeShade="80"/>
                  </w:rPr>
                  <w:t>EMAIL:</w:t>
                </w:r>
              </w:p>
            </w:sdtContent>
          </w:sdt>
        </w:tc>
        <w:tc>
          <w:tcPr>
            <w:tcW w:w="504" w:type="dxa"/>
            <w:shd w:val="clear" w:color="auto" w:fill="31521B" w:themeFill="accent2" w:themeFillShade="80"/>
          </w:tcPr>
          <w:p w14:paraId="4027E921" w14:textId="77777777" w:rsidR="006D409C" w:rsidRDefault="006D409C" w:rsidP="00776643">
            <w:pPr>
              <w:tabs>
                <w:tab w:val="left" w:pos="990"/>
              </w:tabs>
            </w:pPr>
          </w:p>
        </w:tc>
        <w:tc>
          <w:tcPr>
            <w:tcW w:w="6618" w:type="dxa"/>
            <w:shd w:val="clear" w:color="auto" w:fill="31521B" w:themeFill="accent2" w:themeFillShade="80"/>
            <w:vAlign w:val="center"/>
          </w:tcPr>
          <w:sdt>
            <w:sdtPr>
              <w:id w:val="1001553383"/>
              <w:placeholder>
                <w:docPart w:val="FE1C37E0121340BEA7348948D0C039E7"/>
              </w:placeholder>
              <w:temporary/>
              <w:showingPlcHdr/>
              <w15:appearance w15:val="hidden"/>
            </w:sdtPr>
            <w:sdtEndPr/>
            <w:sdtContent>
              <w:p w14:paraId="56277699" w14:textId="77777777" w:rsidR="006D409C" w:rsidRDefault="006D409C" w:rsidP="00776643">
                <w:pPr>
                  <w:pStyle w:val="Heading1"/>
                  <w:rPr>
                    <w:b/>
                  </w:rPr>
                </w:pPr>
                <w:r w:rsidRPr="00036450">
                  <w:t>WORK EXPERIENCE</w:t>
                </w:r>
              </w:p>
            </w:sdtContent>
          </w:sdt>
        </w:tc>
      </w:tr>
      <w:tr w:rsidR="006D409C" w14:paraId="57BF439F" w14:textId="77777777" w:rsidTr="001D5A57">
        <w:trPr>
          <w:trHeight w:val="5688"/>
        </w:trPr>
        <w:tc>
          <w:tcPr>
            <w:tcW w:w="4421" w:type="dxa"/>
            <w:vMerge/>
            <w:vAlign w:val="bottom"/>
          </w:tcPr>
          <w:p w14:paraId="167280E9" w14:textId="77777777" w:rsidR="006D409C" w:rsidRDefault="006D409C" w:rsidP="00776643">
            <w:pPr>
              <w:ind w:right="0"/>
              <w:rPr>
                <w:noProof/>
              </w:rPr>
            </w:pPr>
          </w:p>
        </w:tc>
        <w:tc>
          <w:tcPr>
            <w:tcW w:w="504" w:type="dxa"/>
            <w:tcMar>
              <w:left w:w="0" w:type="dxa"/>
              <w:right w:w="0" w:type="dxa"/>
            </w:tcMar>
          </w:tcPr>
          <w:p w14:paraId="41C82F5B" w14:textId="77777777" w:rsidR="006D409C" w:rsidRDefault="00F56513" w:rsidP="00776643">
            <w:pPr>
              <w:tabs>
                <w:tab w:val="left" w:pos="990"/>
              </w:tabs>
            </w:pPr>
            <w:r>
              <w:rPr>
                <w:noProof/>
              </w:rPr>
              <mc:AlternateContent>
                <mc:Choice Requires="wps">
                  <w:drawing>
                    <wp:inline distT="0" distB="0" distL="0" distR="0" wp14:anchorId="1462207C" wp14:editId="1384ED52">
                      <wp:extent cx="227812" cy="311173"/>
                      <wp:effectExtent l="0" t="3810" r="0" b="0"/>
                      <wp:docPr id="6"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25524" w14:textId="77777777" w:rsidR="00F56513" w:rsidRPr="00AF4EA4" w:rsidRDefault="00F56513" w:rsidP="00F56513">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62207C" id="_x0000_s1027"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pfjQQAANw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" adj="-11796480,,5400" path="m2426,347348c2024,270140,402,77580,,372l346895,,2426,347348xe" fillcolor="#729928 [2404]" stroked="f" strokeweight="1pt">
                      <v:stroke joinstyle="miter"/>
                      <v:formulas/>
                      <v:path arrowok="t" o:connecttype="custom" o:connectlocs="1593,311173;0,333;227812,0;1593,311173" o:connectangles="0,0,0,0" textboxrect="0,0,346895,347348"/>
                      <v:textbox>
                        <w:txbxContent>
                          <w:p w14:paraId="4C625524" w14:textId="77777777" w:rsidR="00F56513" w:rsidRPr="00AF4EA4" w:rsidRDefault="00F56513" w:rsidP="00F56513">
                            <w:pPr>
                              <w:jc w:val="center"/>
                              <w:rPr>
                                <w:color w:val="455F51" w:themeColor="text2"/>
                              </w:rPr>
                            </w:pPr>
                          </w:p>
                        </w:txbxContent>
                      </v:textbox>
                      <w10:anchorlock/>
                    </v:shape>
                  </w:pict>
                </mc:Fallback>
              </mc:AlternateContent>
            </w:r>
          </w:p>
        </w:tc>
        <w:tc>
          <w:tcPr>
            <w:tcW w:w="6618" w:type="dxa"/>
          </w:tcPr>
          <w:p w14:paraId="37CD7F30" w14:textId="4950B2DE" w:rsidR="006D409C" w:rsidRPr="002838B1" w:rsidRDefault="00EB6816" w:rsidP="00F900DC">
            <w:pPr>
              <w:rPr>
                <w:bCs/>
                <w:color w:val="89814E" w:themeColor="background2" w:themeShade="80"/>
                <w:sz w:val="16"/>
                <w:szCs w:val="16"/>
              </w:rPr>
            </w:pPr>
            <w:r w:rsidRPr="002838B1">
              <w:rPr>
                <w:b/>
                <w:color w:val="89814E" w:themeColor="background2" w:themeShade="80"/>
                <w:sz w:val="16"/>
                <w:szCs w:val="16"/>
              </w:rPr>
              <w:t>Sigmoid Analytics</w:t>
            </w:r>
            <w:r w:rsidR="002838B1">
              <w:rPr>
                <w:b/>
                <w:color w:val="89814E" w:themeColor="background2" w:themeShade="80"/>
                <w:sz w:val="16"/>
                <w:szCs w:val="16"/>
              </w:rPr>
              <w:t xml:space="preserve"> - </w:t>
            </w:r>
            <w:r w:rsidRPr="002838B1">
              <w:rPr>
                <w:b/>
                <w:bCs/>
                <w:color w:val="89814E" w:themeColor="background2" w:themeShade="80"/>
                <w:sz w:val="16"/>
                <w:szCs w:val="16"/>
              </w:rPr>
              <w:t>DevOps</w:t>
            </w:r>
            <w:r w:rsidRPr="002838B1">
              <w:rPr>
                <w:b/>
                <w:color w:val="89814E" w:themeColor="background2" w:themeShade="80"/>
                <w:sz w:val="16"/>
                <w:szCs w:val="16"/>
              </w:rPr>
              <w:t xml:space="preserve"> L2 Engineer</w:t>
            </w:r>
          </w:p>
          <w:p w14:paraId="61953911" w14:textId="0F4B73BD" w:rsidR="006D409C" w:rsidRPr="00F900DC" w:rsidRDefault="00EB6816" w:rsidP="00F900DC">
            <w:pPr>
              <w:rPr>
                <w:sz w:val="16"/>
                <w:szCs w:val="16"/>
              </w:rPr>
            </w:pPr>
            <w:r w:rsidRPr="00F900DC">
              <w:rPr>
                <w:sz w:val="16"/>
                <w:szCs w:val="16"/>
              </w:rPr>
              <w:t xml:space="preserve">February 2019 </w:t>
            </w:r>
            <w:r w:rsidR="006D409C" w:rsidRPr="00F900DC">
              <w:rPr>
                <w:sz w:val="16"/>
                <w:szCs w:val="16"/>
              </w:rPr>
              <w:t>–</w:t>
            </w:r>
            <w:r w:rsidR="00701601" w:rsidRPr="00F900DC">
              <w:rPr>
                <w:sz w:val="16"/>
                <w:szCs w:val="16"/>
              </w:rPr>
              <w:t>September 2019</w:t>
            </w:r>
            <w:r w:rsidRPr="00F900DC">
              <w:rPr>
                <w:sz w:val="16"/>
                <w:szCs w:val="16"/>
              </w:rPr>
              <w:t xml:space="preserve"> </w:t>
            </w:r>
          </w:p>
          <w:p w14:paraId="34BB18D8" w14:textId="1DA35EAA" w:rsidR="006D409C" w:rsidRPr="00F900DC" w:rsidRDefault="00AE13AC" w:rsidP="00F900DC">
            <w:pPr>
              <w:rPr>
                <w:sz w:val="16"/>
                <w:szCs w:val="16"/>
              </w:rPr>
            </w:pPr>
            <w:r w:rsidRPr="00F900DC">
              <w:rPr>
                <w:sz w:val="16"/>
                <w:szCs w:val="16"/>
              </w:rPr>
              <w:t>Deployment, CICD</w:t>
            </w:r>
            <w:r w:rsidR="00701601" w:rsidRPr="00F900DC">
              <w:rPr>
                <w:sz w:val="16"/>
                <w:szCs w:val="16"/>
              </w:rPr>
              <w:t xml:space="preserve"> pipeline designing, Google Cloud Platform services orchestration </w:t>
            </w:r>
            <w:r w:rsidR="006D409C" w:rsidRPr="00F900DC">
              <w:rPr>
                <w:sz w:val="16"/>
                <w:szCs w:val="16"/>
              </w:rPr>
              <w:t xml:space="preserve"> </w:t>
            </w:r>
          </w:p>
          <w:p w14:paraId="1DB0B830" w14:textId="416ECFA5" w:rsidR="006D409C" w:rsidRPr="002838B1" w:rsidRDefault="00C228F5" w:rsidP="00F900DC">
            <w:pPr>
              <w:rPr>
                <w:bCs/>
                <w:color w:val="89814E" w:themeColor="background2" w:themeShade="80"/>
                <w:sz w:val="16"/>
                <w:szCs w:val="16"/>
              </w:rPr>
            </w:pPr>
            <w:r w:rsidRPr="002838B1">
              <w:rPr>
                <w:b/>
                <w:color w:val="89814E" w:themeColor="background2" w:themeShade="80"/>
                <w:sz w:val="16"/>
                <w:szCs w:val="16"/>
              </w:rPr>
              <w:t>LogiwareInc</w:t>
            </w:r>
            <w:r w:rsidR="002838B1">
              <w:rPr>
                <w:b/>
                <w:color w:val="89814E" w:themeColor="background2" w:themeShade="80"/>
                <w:sz w:val="16"/>
                <w:szCs w:val="16"/>
              </w:rPr>
              <w:t xml:space="preserve"> - </w:t>
            </w:r>
            <w:r w:rsidRPr="002838B1">
              <w:rPr>
                <w:b/>
                <w:color w:val="89814E" w:themeColor="background2" w:themeShade="80"/>
                <w:sz w:val="16"/>
                <w:szCs w:val="16"/>
              </w:rPr>
              <w:t>Build &amp; Release Engineer</w:t>
            </w:r>
          </w:p>
          <w:p w14:paraId="1F96CCCD" w14:textId="7395FCDD" w:rsidR="006D409C" w:rsidRPr="00F900DC" w:rsidRDefault="00C228F5" w:rsidP="00F900DC">
            <w:pPr>
              <w:rPr>
                <w:sz w:val="16"/>
                <w:szCs w:val="16"/>
              </w:rPr>
            </w:pPr>
            <w:r w:rsidRPr="00F900DC">
              <w:rPr>
                <w:sz w:val="16"/>
                <w:szCs w:val="16"/>
              </w:rPr>
              <w:t>July 2018</w:t>
            </w:r>
            <w:r w:rsidR="006D409C" w:rsidRPr="00F900DC">
              <w:rPr>
                <w:sz w:val="16"/>
                <w:szCs w:val="16"/>
              </w:rPr>
              <w:t>–</w:t>
            </w:r>
            <w:r w:rsidRPr="00F900DC">
              <w:rPr>
                <w:sz w:val="16"/>
                <w:szCs w:val="16"/>
              </w:rPr>
              <w:t>February 2019</w:t>
            </w:r>
          </w:p>
          <w:p w14:paraId="773B9342" w14:textId="19836FE0" w:rsidR="006D409C" w:rsidRPr="00F900DC" w:rsidRDefault="00C228F5" w:rsidP="00F900DC">
            <w:pPr>
              <w:rPr>
                <w:sz w:val="16"/>
                <w:szCs w:val="16"/>
              </w:rPr>
            </w:pPr>
            <w:r w:rsidRPr="00F900DC">
              <w:rPr>
                <w:sz w:val="16"/>
                <w:szCs w:val="16"/>
              </w:rPr>
              <w:t>Designing CICD Pipeline, Software Building &amp; Release management, and troubleshooting the GCP Cloud Architecture for LogiwareInc.</w:t>
            </w:r>
          </w:p>
          <w:p w14:paraId="1FC6273C" w14:textId="7C3A60FE" w:rsidR="006D409C" w:rsidRPr="002838B1" w:rsidRDefault="00E35FA8" w:rsidP="00F900DC">
            <w:pPr>
              <w:rPr>
                <w:bCs/>
                <w:color w:val="89814E" w:themeColor="background2" w:themeShade="80"/>
                <w:sz w:val="16"/>
                <w:szCs w:val="16"/>
              </w:rPr>
            </w:pPr>
            <w:r w:rsidRPr="002838B1">
              <w:rPr>
                <w:b/>
                <w:color w:val="89814E" w:themeColor="background2" w:themeShade="80"/>
                <w:sz w:val="16"/>
                <w:szCs w:val="16"/>
              </w:rPr>
              <w:t>Ilabs Enterprise</w:t>
            </w:r>
            <w:r w:rsidR="002838B1">
              <w:rPr>
                <w:b/>
                <w:color w:val="89814E" w:themeColor="background2" w:themeShade="80"/>
                <w:sz w:val="16"/>
                <w:szCs w:val="16"/>
              </w:rPr>
              <w:t xml:space="preserve"> - </w:t>
            </w:r>
            <w:r w:rsidRPr="002838B1">
              <w:rPr>
                <w:b/>
                <w:color w:val="89814E" w:themeColor="background2" w:themeShade="80"/>
                <w:sz w:val="16"/>
                <w:szCs w:val="16"/>
              </w:rPr>
              <w:t>System Engineer</w:t>
            </w:r>
          </w:p>
          <w:p w14:paraId="0FDBE9D7" w14:textId="68492C82" w:rsidR="006D409C" w:rsidRPr="00F900DC" w:rsidRDefault="00E35FA8" w:rsidP="00F900DC">
            <w:pPr>
              <w:rPr>
                <w:sz w:val="16"/>
                <w:szCs w:val="16"/>
              </w:rPr>
            </w:pPr>
            <w:r w:rsidRPr="00F900DC">
              <w:rPr>
                <w:sz w:val="16"/>
                <w:szCs w:val="16"/>
              </w:rPr>
              <w:t>January 2018</w:t>
            </w:r>
            <w:r w:rsidR="006D409C" w:rsidRPr="00F900DC">
              <w:rPr>
                <w:sz w:val="16"/>
                <w:szCs w:val="16"/>
              </w:rPr>
              <w:t>–</w:t>
            </w:r>
            <w:r w:rsidRPr="00F900DC">
              <w:rPr>
                <w:sz w:val="16"/>
                <w:szCs w:val="16"/>
              </w:rPr>
              <w:t>June 2018</w:t>
            </w:r>
          </w:p>
          <w:p w14:paraId="1032AE9E" w14:textId="77777777" w:rsidR="00E35FA8" w:rsidRPr="00F900DC" w:rsidRDefault="00E35FA8" w:rsidP="00F900DC">
            <w:pPr>
              <w:rPr>
                <w:sz w:val="16"/>
                <w:szCs w:val="16"/>
              </w:rPr>
            </w:pPr>
            <w:r w:rsidRPr="00F900DC">
              <w:rPr>
                <w:sz w:val="16"/>
                <w:szCs w:val="16"/>
              </w:rPr>
              <w:t>Responsible for design, deploy, implement and support of cloud-based infrastructure applications and its solutions.</w:t>
            </w:r>
          </w:p>
          <w:p w14:paraId="1435EDAC" w14:textId="597D385F" w:rsidR="006D409C" w:rsidRPr="002838B1" w:rsidRDefault="00E35FA8" w:rsidP="00F900DC">
            <w:pPr>
              <w:rPr>
                <w:b/>
                <w:color w:val="89814E" w:themeColor="background2" w:themeShade="80"/>
                <w:sz w:val="16"/>
                <w:szCs w:val="16"/>
              </w:rPr>
            </w:pPr>
            <w:r w:rsidRPr="002838B1">
              <w:rPr>
                <w:b/>
                <w:color w:val="89814E" w:themeColor="background2" w:themeShade="80"/>
                <w:sz w:val="16"/>
                <w:szCs w:val="16"/>
              </w:rPr>
              <w:t xml:space="preserve">QuintilesIMS </w:t>
            </w:r>
            <w:r w:rsidR="002838B1">
              <w:rPr>
                <w:b/>
                <w:color w:val="89814E" w:themeColor="background2" w:themeShade="80"/>
                <w:sz w:val="16"/>
                <w:szCs w:val="16"/>
              </w:rPr>
              <w:t xml:space="preserve">- </w:t>
            </w:r>
            <w:r w:rsidRPr="002838B1">
              <w:rPr>
                <w:b/>
                <w:color w:val="89814E" w:themeColor="background2" w:themeShade="80"/>
                <w:sz w:val="16"/>
                <w:szCs w:val="16"/>
              </w:rPr>
              <w:t>Cloud Infrastructure Operation Engineer</w:t>
            </w:r>
          </w:p>
          <w:p w14:paraId="73EBAAA2" w14:textId="3BDDEB48" w:rsidR="006D409C" w:rsidRPr="00F900DC" w:rsidRDefault="00E35FA8" w:rsidP="00F900DC">
            <w:pPr>
              <w:rPr>
                <w:sz w:val="16"/>
                <w:szCs w:val="16"/>
              </w:rPr>
            </w:pPr>
            <w:r w:rsidRPr="00F900DC">
              <w:rPr>
                <w:sz w:val="16"/>
                <w:szCs w:val="16"/>
              </w:rPr>
              <w:t>November 2016</w:t>
            </w:r>
            <w:r w:rsidR="006D409C" w:rsidRPr="00F900DC">
              <w:rPr>
                <w:sz w:val="16"/>
                <w:szCs w:val="16"/>
              </w:rPr>
              <w:t>–</w:t>
            </w:r>
            <w:r w:rsidRPr="00F900DC">
              <w:rPr>
                <w:sz w:val="16"/>
                <w:szCs w:val="16"/>
              </w:rPr>
              <w:t>December 2017</w:t>
            </w:r>
          </w:p>
          <w:p w14:paraId="4E9C7805" w14:textId="4DEC1C07" w:rsidR="00E35FA8" w:rsidRDefault="00E35FA8" w:rsidP="00F900DC">
            <w:pPr>
              <w:contextualSpacing/>
              <w:rPr>
                <w:sz w:val="16"/>
                <w:szCs w:val="16"/>
              </w:rPr>
            </w:pPr>
            <w:r w:rsidRPr="00F900DC">
              <w:rPr>
                <w:sz w:val="16"/>
                <w:szCs w:val="16"/>
              </w:rPr>
              <w:t>My Primary Job Responsibility was to provisioning resources &amp; Troubleshoot OS related issues on AWS Cloud Infrastructure (Windows, Linux). Provisioning &amp; Deploying New EC2 servers in Production Environment, Maintenance of AWS Resources</w:t>
            </w:r>
          </w:p>
          <w:p w14:paraId="0D1720EA" w14:textId="2D57A614" w:rsidR="00F900DC" w:rsidRDefault="00F900DC" w:rsidP="00F900DC">
            <w:pPr>
              <w:contextualSpacing/>
              <w:rPr>
                <w:sz w:val="16"/>
                <w:szCs w:val="16"/>
              </w:rPr>
            </w:pPr>
          </w:p>
          <w:p w14:paraId="168B126D" w14:textId="6669F962" w:rsidR="00F900DC" w:rsidRPr="002838B1" w:rsidRDefault="00F900DC" w:rsidP="00F900DC">
            <w:pPr>
              <w:contextualSpacing/>
              <w:rPr>
                <w:b/>
                <w:bCs/>
                <w:color w:val="89814E" w:themeColor="background2" w:themeShade="80"/>
                <w:sz w:val="16"/>
                <w:szCs w:val="16"/>
              </w:rPr>
            </w:pPr>
            <w:r w:rsidRPr="002838B1">
              <w:rPr>
                <w:b/>
                <w:bCs/>
                <w:color w:val="89814E" w:themeColor="background2" w:themeShade="80"/>
                <w:sz w:val="16"/>
                <w:szCs w:val="16"/>
              </w:rPr>
              <w:t>Skills</w:t>
            </w:r>
            <w:r w:rsidR="00680EB6" w:rsidRPr="002838B1">
              <w:rPr>
                <w:b/>
                <w:bCs/>
                <w:color w:val="89814E" w:themeColor="background2" w:themeShade="80"/>
                <w:sz w:val="16"/>
                <w:szCs w:val="16"/>
              </w:rPr>
              <w:t xml:space="preserve"> &amp; </w:t>
            </w:r>
            <w:r w:rsidR="00D325DD" w:rsidRPr="002838B1">
              <w:rPr>
                <w:b/>
                <w:bCs/>
                <w:color w:val="89814E" w:themeColor="background2" w:themeShade="80"/>
                <w:sz w:val="16"/>
                <w:szCs w:val="16"/>
              </w:rPr>
              <w:t>Tools -</w:t>
            </w:r>
          </w:p>
          <w:p w14:paraId="38DAEEF1" w14:textId="3C5F621D" w:rsidR="0064135C" w:rsidRDefault="0064135C" w:rsidP="0064135C">
            <w:pPr>
              <w:pStyle w:val="ListParagraph"/>
              <w:numPr>
                <w:ilvl w:val="0"/>
                <w:numId w:val="7"/>
              </w:numPr>
              <w:rPr>
                <w:b/>
                <w:bCs/>
                <w:sz w:val="16"/>
                <w:szCs w:val="16"/>
              </w:rPr>
            </w:pPr>
            <w:r w:rsidRPr="0064135C">
              <w:rPr>
                <w:b/>
                <w:bCs/>
                <w:sz w:val="16"/>
                <w:szCs w:val="16"/>
              </w:rPr>
              <w:t>CI/CD</w:t>
            </w:r>
            <w:r>
              <w:rPr>
                <w:b/>
                <w:bCs/>
                <w:sz w:val="16"/>
                <w:szCs w:val="16"/>
              </w:rPr>
              <w:t xml:space="preserve"> – Jenkins, Blueocean, GoCD, Circleci</w:t>
            </w:r>
          </w:p>
          <w:p w14:paraId="354EAEBC" w14:textId="69763E4B" w:rsidR="0064135C" w:rsidRDefault="0064135C" w:rsidP="0064135C">
            <w:pPr>
              <w:pStyle w:val="ListParagraph"/>
              <w:numPr>
                <w:ilvl w:val="0"/>
                <w:numId w:val="7"/>
              </w:numPr>
              <w:rPr>
                <w:b/>
                <w:bCs/>
                <w:sz w:val="16"/>
                <w:szCs w:val="16"/>
              </w:rPr>
            </w:pPr>
            <w:r w:rsidRPr="0064135C">
              <w:rPr>
                <w:b/>
                <w:bCs/>
                <w:sz w:val="16"/>
                <w:szCs w:val="16"/>
              </w:rPr>
              <w:t>Configuration Management</w:t>
            </w:r>
            <w:r>
              <w:rPr>
                <w:b/>
                <w:bCs/>
                <w:sz w:val="16"/>
                <w:szCs w:val="16"/>
              </w:rPr>
              <w:t xml:space="preserve"> – Ansible, Saltstack, Puppet</w:t>
            </w:r>
          </w:p>
          <w:p w14:paraId="02466EE1" w14:textId="21D25C23" w:rsidR="0064135C" w:rsidRDefault="0064135C" w:rsidP="0064135C">
            <w:pPr>
              <w:pStyle w:val="ListParagraph"/>
              <w:numPr>
                <w:ilvl w:val="0"/>
                <w:numId w:val="7"/>
              </w:numPr>
              <w:rPr>
                <w:b/>
                <w:bCs/>
                <w:sz w:val="16"/>
                <w:szCs w:val="16"/>
              </w:rPr>
            </w:pPr>
            <w:r w:rsidRPr="0064135C">
              <w:rPr>
                <w:b/>
                <w:bCs/>
                <w:sz w:val="16"/>
                <w:szCs w:val="16"/>
              </w:rPr>
              <w:t>Containerization</w:t>
            </w:r>
            <w:r>
              <w:rPr>
                <w:b/>
                <w:bCs/>
                <w:sz w:val="16"/>
                <w:szCs w:val="16"/>
              </w:rPr>
              <w:t xml:space="preserve"> &amp; O</w:t>
            </w:r>
            <w:r w:rsidRPr="0064135C">
              <w:rPr>
                <w:b/>
                <w:bCs/>
                <w:sz w:val="16"/>
                <w:szCs w:val="16"/>
              </w:rPr>
              <w:t>rchestration</w:t>
            </w:r>
            <w:r w:rsidR="00BA7AA3">
              <w:rPr>
                <w:b/>
                <w:bCs/>
                <w:sz w:val="16"/>
                <w:szCs w:val="16"/>
              </w:rPr>
              <w:t xml:space="preserve"> </w:t>
            </w:r>
            <w:r>
              <w:rPr>
                <w:b/>
                <w:bCs/>
                <w:sz w:val="16"/>
                <w:szCs w:val="16"/>
              </w:rPr>
              <w:t xml:space="preserve">– </w:t>
            </w:r>
            <w:r w:rsidR="00BA7AA3">
              <w:rPr>
                <w:b/>
                <w:bCs/>
                <w:sz w:val="16"/>
                <w:szCs w:val="16"/>
              </w:rPr>
              <w:t>Docker, Kubernetes</w:t>
            </w:r>
          </w:p>
          <w:p w14:paraId="45EC62B4" w14:textId="2954ADA7" w:rsidR="00CE1E3F" w:rsidRDefault="00BA7AA3" w:rsidP="00F900DC">
            <w:pPr>
              <w:pStyle w:val="ListParagraph"/>
              <w:numPr>
                <w:ilvl w:val="0"/>
                <w:numId w:val="7"/>
              </w:numPr>
              <w:rPr>
                <w:b/>
                <w:bCs/>
                <w:sz w:val="16"/>
                <w:szCs w:val="16"/>
              </w:rPr>
            </w:pPr>
            <w:r>
              <w:rPr>
                <w:b/>
                <w:bCs/>
                <w:sz w:val="16"/>
                <w:szCs w:val="16"/>
              </w:rPr>
              <w:t xml:space="preserve">Infrastructure Provisioning </w:t>
            </w:r>
            <w:r w:rsidR="00CE1E3F">
              <w:rPr>
                <w:b/>
                <w:bCs/>
                <w:sz w:val="16"/>
                <w:szCs w:val="16"/>
              </w:rPr>
              <w:t>–</w:t>
            </w:r>
            <w:r>
              <w:rPr>
                <w:b/>
                <w:bCs/>
                <w:sz w:val="16"/>
                <w:szCs w:val="16"/>
              </w:rPr>
              <w:t xml:space="preserve"> Terraform</w:t>
            </w:r>
          </w:p>
          <w:p w14:paraId="15A3EA4D" w14:textId="247332AD" w:rsidR="00CE1E3F" w:rsidRDefault="00CE1E3F" w:rsidP="00F900DC">
            <w:pPr>
              <w:pStyle w:val="ListParagraph"/>
              <w:numPr>
                <w:ilvl w:val="0"/>
                <w:numId w:val="7"/>
              </w:numPr>
              <w:rPr>
                <w:b/>
                <w:bCs/>
                <w:sz w:val="16"/>
                <w:szCs w:val="16"/>
              </w:rPr>
            </w:pPr>
            <w:r>
              <w:rPr>
                <w:b/>
                <w:bCs/>
                <w:sz w:val="16"/>
                <w:szCs w:val="16"/>
              </w:rPr>
              <w:t xml:space="preserve">Cloud Environment – </w:t>
            </w:r>
            <w:r w:rsidR="00DB6F83">
              <w:rPr>
                <w:b/>
                <w:bCs/>
                <w:sz w:val="16"/>
                <w:szCs w:val="16"/>
              </w:rPr>
              <w:t>GCP, AWS, Alibaba</w:t>
            </w:r>
            <w:r>
              <w:rPr>
                <w:b/>
                <w:bCs/>
                <w:sz w:val="16"/>
                <w:szCs w:val="16"/>
              </w:rPr>
              <w:t xml:space="preserve"> Cloud</w:t>
            </w:r>
          </w:p>
          <w:p w14:paraId="121BEEEC" w14:textId="453E6E45" w:rsidR="00DB6F83" w:rsidRDefault="0065688F" w:rsidP="00F900DC">
            <w:pPr>
              <w:pStyle w:val="ListParagraph"/>
              <w:numPr>
                <w:ilvl w:val="0"/>
                <w:numId w:val="7"/>
              </w:numPr>
              <w:rPr>
                <w:b/>
                <w:bCs/>
                <w:sz w:val="16"/>
                <w:szCs w:val="16"/>
              </w:rPr>
            </w:pPr>
            <w:r w:rsidRPr="0065688F">
              <w:rPr>
                <w:b/>
                <w:bCs/>
                <w:sz w:val="16"/>
                <w:szCs w:val="16"/>
              </w:rPr>
              <w:t>App Servers</w:t>
            </w:r>
            <w:r>
              <w:rPr>
                <w:b/>
                <w:bCs/>
                <w:sz w:val="16"/>
                <w:szCs w:val="16"/>
              </w:rPr>
              <w:t xml:space="preserve"> – Tomcat 7,</w:t>
            </w:r>
            <w:r w:rsidR="00A10CDA">
              <w:rPr>
                <w:b/>
                <w:bCs/>
                <w:sz w:val="16"/>
                <w:szCs w:val="16"/>
              </w:rPr>
              <w:t>8,</w:t>
            </w:r>
            <w:r>
              <w:rPr>
                <w:b/>
                <w:bCs/>
                <w:sz w:val="16"/>
                <w:szCs w:val="16"/>
              </w:rPr>
              <w:t xml:space="preserve"> Google App</w:t>
            </w:r>
            <w:r w:rsidR="00465112">
              <w:rPr>
                <w:b/>
                <w:bCs/>
                <w:sz w:val="16"/>
                <w:szCs w:val="16"/>
              </w:rPr>
              <w:t xml:space="preserve"> E</w:t>
            </w:r>
            <w:r>
              <w:rPr>
                <w:b/>
                <w:bCs/>
                <w:sz w:val="16"/>
                <w:szCs w:val="16"/>
              </w:rPr>
              <w:t>ngine</w:t>
            </w:r>
          </w:p>
          <w:p w14:paraId="4523E158" w14:textId="4F50F609" w:rsidR="0065688F" w:rsidRDefault="004428C4" w:rsidP="00F900DC">
            <w:pPr>
              <w:pStyle w:val="ListParagraph"/>
              <w:numPr>
                <w:ilvl w:val="0"/>
                <w:numId w:val="7"/>
              </w:numPr>
              <w:rPr>
                <w:b/>
                <w:bCs/>
                <w:sz w:val="16"/>
                <w:szCs w:val="16"/>
              </w:rPr>
            </w:pPr>
            <w:r w:rsidRPr="00A10CDA">
              <w:rPr>
                <w:b/>
                <w:bCs/>
                <w:sz w:val="16"/>
                <w:szCs w:val="16"/>
              </w:rPr>
              <w:t>Databases</w:t>
            </w:r>
            <w:r>
              <w:rPr>
                <w:b/>
                <w:bCs/>
                <w:sz w:val="16"/>
                <w:szCs w:val="16"/>
              </w:rPr>
              <w:t xml:space="preserve"> -</w:t>
            </w:r>
            <w:r w:rsidR="00A10CDA">
              <w:rPr>
                <w:b/>
                <w:bCs/>
                <w:sz w:val="16"/>
                <w:szCs w:val="16"/>
              </w:rPr>
              <w:t xml:space="preserve"> </w:t>
            </w:r>
            <w:r>
              <w:rPr>
                <w:b/>
                <w:bCs/>
                <w:sz w:val="16"/>
                <w:szCs w:val="16"/>
              </w:rPr>
              <w:t>MySQL, Snowflake, Vertica, Impala</w:t>
            </w:r>
            <w:r w:rsidR="00D306ED">
              <w:rPr>
                <w:b/>
                <w:bCs/>
                <w:sz w:val="16"/>
                <w:szCs w:val="16"/>
              </w:rPr>
              <w:t>,</w:t>
            </w:r>
            <w:r w:rsidR="003B6C88">
              <w:t xml:space="preserve"> </w:t>
            </w:r>
            <w:r w:rsidR="003B6C88" w:rsidRPr="003B6C88">
              <w:rPr>
                <w:b/>
                <w:bCs/>
                <w:sz w:val="16"/>
                <w:szCs w:val="16"/>
              </w:rPr>
              <w:t>MS</w:t>
            </w:r>
            <w:r w:rsidR="00D306ED" w:rsidRPr="00D306ED">
              <w:rPr>
                <w:b/>
                <w:bCs/>
                <w:sz w:val="16"/>
                <w:szCs w:val="16"/>
              </w:rPr>
              <w:t>SQL Server</w:t>
            </w:r>
          </w:p>
          <w:p w14:paraId="169B3BD4" w14:textId="23BCE6B9" w:rsidR="004428C4" w:rsidRDefault="000E1516" w:rsidP="00F900DC">
            <w:pPr>
              <w:pStyle w:val="ListParagraph"/>
              <w:numPr>
                <w:ilvl w:val="0"/>
                <w:numId w:val="7"/>
              </w:numPr>
              <w:rPr>
                <w:b/>
                <w:bCs/>
                <w:sz w:val="16"/>
                <w:szCs w:val="16"/>
              </w:rPr>
            </w:pPr>
            <w:r w:rsidRPr="000E1516">
              <w:rPr>
                <w:b/>
                <w:bCs/>
                <w:sz w:val="16"/>
                <w:szCs w:val="16"/>
              </w:rPr>
              <w:t>Version Control</w:t>
            </w:r>
            <w:r>
              <w:rPr>
                <w:b/>
                <w:bCs/>
                <w:sz w:val="16"/>
                <w:szCs w:val="16"/>
              </w:rPr>
              <w:t xml:space="preserve"> – </w:t>
            </w:r>
            <w:r w:rsidR="008C51E5">
              <w:rPr>
                <w:b/>
                <w:bCs/>
                <w:sz w:val="16"/>
                <w:szCs w:val="16"/>
              </w:rPr>
              <w:t>GIT, GitHub, Bitbucket</w:t>
            </w:r>
          </w:p>
          <w:p w14:paraId="79CDB1C5" w14:textId="624F3BE9" w:rsidR="008C51E5" w:rsidRDefault="008C51E5" w:rsidP="00F900DC">
            <w:pPr>
              <w:pStyle w:val="ListParagraph"/>
              <w:numPr>
                <w:ilvl w:val="0"/>
                <w:numId w:val="7"/>
              </w:numPr>
              <w:rPr>
                <w:b/>
                <w:bCs/>
                <w:sz w:val="16"/>
                <w:szCs w:val="16"/>
              </w:rPr>
            </w:pPr>
            <w:r>
              <w:rPr>
                <w:b/>
                <w:bCs/>
                <w:sz w:val="16"/>
                <w:szCs w:val="16"/>
              </w:rPr>
              <w:t>Bug Tracking – Jira, Mantis</w:t>
            </w:r>
            <w:r w:rsidR="007D24E8">
              <w:rPr>
                <w:b/>
                <w:bCs/>
                <w:sz w:val="16"/>
                <w:szCs w:val="16"/>
              </w:rPr>
              <w:t>,</w:t>
            </w:r>
            <w:r w:rsidR="007D24E8">
              <w:t xml:space="preserve"> </w:t>
            </w:r>
            <w:r w:rsidR="007D24E8" w:rsidRPr="007D24E8">
              <w:rPr>
                <w:b/>
                <w:bCs/>
                <w:sz w:val="16"/>
                <w:szCs w:val="16"/>
              </w:rPr>
              <w:t>confluence</w:t>
            </w:r>
          </w:p>
          <w:p w14:paraId="3585E28E" w14:textId="2D152DF4" w:rsidR="00E31D88" w:rsidRDefault="00716C74" w:rsidP="00F900DC">
            <w:pPr>
              <w:pStyle w:val="ListParagraph"/>
              <w:numPr>
                <w:ilvl w:val="0"/>
                <w:numId w:val="7"/>
              </w:numPr>
              <w:rPr>
                <w:b/>
                <w:bCs/>
                <w:sz w:val="16"/>
                <w:szCs w:val="16"/>
              </w:rPr>
            </w:pPr>
            <w:r>
              <w:rPr>
                <w:b/>
                <w:bCs/>
                <w:sz w:val="16"/>
                <w:szCs w:val="16"/>
              </w:rPr>
              <w:t xml:space="preserve">Unix and </w:t>
            </w:r>
            <w:r w:rsidR="00E31D88">
              <w:rPr>
                <w:b/>
                <w:bCs/>
                <w:sz w:val="16"/>
                <w:szCs w:val="16"/>
              </w:rPr>
              <w:t>Linux Server</w:t>
            </w:r>
            <w:r>
              <w:rPr>
                <w:b/>
                <w:bCs/>
                <w:sz w:val="16"/>
                <w:szCs w:val="16"/>
              </w:rPr>
              <w:t>s</w:t>
            </w:r>
            <w:r w:rsidR="00E31D88">
              <w:rPr>
                <w:b/>
                <w:bCs/>
                <w:sz w:val="16"/>
                <w:szCs w:val="16"/>
              </w:rPr>
              <w:t xml:space="preserve"> – Redhat, </w:t>
            </w:r>
            <w:r>
              <w:rPr>
                <w:b/>
                <w:bCs/>
                <w:sz w:val="16"/>
                <w:szCs w:val="16"/>
              </w:rPr>
              <w:t xml:space="preserve">Ubuntu, IBM </w:t>
            </w:r>
            <w:r w:rsidR="0059576F">
              <w:rPr>
                <w:b/>
                <w:bCs/>
                <w:sz w:val="16"/>
                <w:szCs w:val="16"/>
              </w:rPr>
              <w:t>Z</w:t>
            </w:r>
            <w:r>
              <w:rPr>
                <w:b/>
                <w:bCs/>
                <w:sz w:val="16"/>
                <w:szCs w:val="16"/>
              </w:rPr>
              <w:t>/</w:t>
            </w:r>
            <w:r w:rsidR="001C1C56">
              <w:rPr>
                <w:b/>
                <w:bCs/>
                <w:sz w:val="16"/>
                <w:szCs w:val="16"/>
              </w:rPr>
              <w:t>OS,</w:t>
            </w:r>
            <w:r w:rsidR="00CD1550">
              <w:t xml:space="preserve"> </w:t>
            </w:r>
            <w:r w:rsidR="00CD1550" w:rsidRPr="00CD1550">
              <w:rPr>
                <w:b/>
                <w:bCs/>
                <w:sz w:val="16"/>
                <w:szCs w:val="16"/>
              </w:rPr>
              <w:t>AS400</w:t>
            </w:r>
          </w:p>
          <w:p w14:paraId="17474EE4" w14:textId="1AE0FF81" w:rsidR="001C1C56" w:rsidRDefault="001C1C56" w:rsidP="00F900DC">
            <w:pPr>
              <w:pStyle w:val="ListParagraph"/>
              <w:numPr>
                <w:ilvl w:val="0"/>
                <w:numId w:val="7"/>
              </w:numPr>
              <w:rPr>
                <w:b/>
                <w:bCs/>
                <w:sz w:val="16"/>
                <w:szCs w:val="16"/>
              </w:rPr>
            </w:pPr>
            <w:r>
              <w:rPr>
                <w:b/>
                <w:bCs/>
                <w:sz w:val="16"/>
                <w:szCs w:val="16"/>
              </w:rPr>
              <w:t xml:space="preserve">Monitoring Tools – Stackdriver, Nagios, Centreon, </w:t>
            </w:r>
            <w:r w:rsidRPr="001C1C56">
              <w:rPr>
                <w:b/>
                <w:bCs/>
                <w:sz w:val="16"/>
                <w:szCs w:val="16"/>
              </w:rPr>
              <w:t>Grafana</w:t>
            </w:r>
            <w:r>
              <w:rPr>
                <w:b/>
                <w:bCs/>
                <w:sz w:val="16"/>
                <w:szCs w:val="16"/>
              </w:rPr>
              <w:t>,</w:t>
            </w:r>
            <w:r>
              <w:t xml:space="preserve"> </w:t>
            </w:r>
            <w:r w:rsidRPr="001C1C56">
              <w:rPr>
                <w:b/>
                <w:bCs/>
                <w:sz w:val="16"/>
                <w:szCs w:val="16"/>
              </w:rPr>
              <w:t>Prometheus</w:t>
            </w:r>
          </w:p>
          <w:p w14:paraId="44B6B12F" w14:textId="355AC476" w:rsidR="00680EB6" w:rsidRPr="00CE1E3F" w:rsidRDefault="008421AC" w:rsidP="00F900DC">
            <w:pPr>
              <w:pStyle w:val="ListParagraph"/>
              <w:numPr>
                <w:ilvl w:val="0"/>
                <w:numId w:val="7"/>
              </w:numPr>
              <w:rPr>
                <w:b/>
                <w:bCs/>
                <w:sz w:val="16"/>
                <w:szCs w:val="16"/>
              </w:rPr>
            </w:pPr>
            <w:r w:rsidRPr="008421AC">
              <w:rPr>
                <w:b/>
                <w:bCs/>
                <w:sz w:val="16"/>
                <w:szCs w:val="16"/>
              </w:rPr>
              <w:t>Ticketing Tools</w:t>
            </w:r>
            <w:r>
              <w:rPr>
                <w:b/>
                <w:bCs/>
                <w:sz w:val="16"/>
                <w:szCs w:val="16"/>
              </w:rPr>
              <w:t xml:space="preserve"> – </w:t>
            </w:r>
            <w:r w:rsidR="002326AF">
              <w:rPr>
                <w:b/>
                <w:bCs/>
                <w:sz w:val="16"/>
                <w:szCs w:val="16"/>
              </w:rPr>
              <w:t>ServiceNow, Jira, Zendesk</w:t>
            </w:r>
          </w:p>
          <w:p w14:paraId="45D76197" w14:textId="6C7B457F" w:rsidR="00E35FA8" w:rsidRPr="00F900DC" w:rsidRDefault="00E35FA8" w:rsidP="00E35FA8">
            <w:pPr>
              <w:contextualSpacing/>
              <w:rPr>
                <w:rFonts w:asciiTheme="majorHAnsi" w:hAnsiTheme="majorHAnsi" w:cstheme="majorHAnsi"/>
                <w:sz w:val="18"/>
                <w:szCs w:val="18"/>
              </w:rPr>
            </w:pPr>
          </w:p>
          <w:p w14:paraId="32FE102C" w14:textId="1C9CD3B8" w:rsidR="006D409C" w:rsidRPr="00F900DC" w:rsidRDefault="006D409C" w:rsidP="005D47DE">
            <w:pPr>
              <w:rPr>
                <w:sz w:val="18"/>
                <w:szCs w:val="18"/>
              </w:rPr>
            </w:pPr>
          </w:p>
        </w:tc>
      </w:tr>
      <w:tr w:rsidR="006D409C" w14:paraId="41E921D1" w14:textId="77777777" w:rsidTr="001D5A57">
        <w:trPr>
          <w:trHeight w:val="1080"/>
        </w:trPr>
        <w:tc>
          <w:tcPr>
            <w:tcW w:w="4421" w:type="dxa"/>
            <w:vMerge/>
            <w:vAlign w:val="bottom"/>
          </w:tcPr>
          <w:p w14:paraId="5F920A38" w14:textId="77777777" w:rsidR="006D409C" w:rsidRDefault="006D409C" w:rsidP="00776643">
            <w:pPr>
              <w:ind w:right="0"/>
              <w:rPr>
                <w:noProof/>
              </w:rPr>
            </w:pPr>
          </w:p>
        </w:tc>
        <w:tc>
          <w:tcPr>
            <w:tcW w:w="504" w:type="dxa"/>
            <w:shd w:val="clear" w:color="auto" w:fill="31521B" w:themeFill="accent2" w:themeFillShade="80"/>
          </w:tcPr>
          <w:p w14:paraId="009EEFEC" w14:textId="77777777" w:rsidR="006D409C" w:rsidRDefault="006D409C" w:rsidP="00776643">
            <w:pPr>
              <w:tabs>
                <w:tab w:val="left" w:pos="990"/>
              </w:tabs>
            </w:pPr>
          </w:p>
        </w:tc>
        <w:tc>
          <w:tcPr>
            <w:tcW w:w="6618" w:type="dxa"/>
            <w:shd w:val="clear" w:color="auto" w:fill="31521B" w:themeFill="accent2" w:themeFillShade="80"/>
            <w:vAlign w:val="center"/>
          </w:tcPr>
          <w:sdt>
            <w:sdtPr>
              <w:id w:val="1669594239"/>
              <w:placeholder>
                <w:docPart w:val="321885DD90A54B24900104A8F815C18B"/>
              </w:placeholder>
              <w:temporary/>
              <w:showingPlcHdr/>
              <w15:appearance w15:val="hidden"/>
            </w:sdtPr>
            <w:sdtEndPr/>
            <w:sdtContent>
              <w:p w14:paraId="6C66E196" w14:textId="77777777" w:rsidR="006D409C" w:rsidRDefault="006D409C" w:rsidP="00776643">
                <w:pPr>
                  <w:pStyle w:val="Heading1"/>
                  <w:rPr>
                    <w:b/>
                  </w:rPr>
                </w:pPr>
                <w:r w:rsidRPr="00776643">
                  <w:rPr>
                    <w:rStyle w:val="Heading2Char"/>
                    <w:b w:val="0"/>
                    <w:bCs w:val="0"/>
                    <w:caps/>
                    <w:sz w:val="48"/>
                    <w:szCs w:val="32"/>
                  </w:rPr>
                  <w:t>SKILLS</w:t>
                </w:r>
              </w:p>
            </w:sdtContent>
          </w:sdt>
        </w:tc>
      </w:tr>
      <w:tr w:rsidR="006D409C" w14:paraId="34224CB4" w14:textId="77777777" w:rsidTr="001D5A57">
        <w:trPr>
          <w:trHeight w:val="2160"/>
        </w:trPr>
        <w:tc>
          <w:tcPr>
            <w:tcW w:w="4421" w:type="dxa"/>
            <w:vMerge/>
            <w:tcBorders>
              <w:bottom w:val="nil"/>
            </w:tcBorders>
            <w:vAlign w:val="bottom"/>
          </w:tcPr>
          <w:p w14:paraId="27C32AB7" w14:textId="77777777" w:rsidR="006D409C" w:rsidRDefault="006D409C" w:rsidP="00776643">
            <w:pPr>
              <w:ind w:right="0"/>
              <w:rPr>
                <w:noProof/>
              </w:rPr>
            </w:pPr>
          </w:p>
        </w:tc>
        <w:tc>
          <w:tcPr>
            <w:tcW w:w="504" w:type="dxa"/>
            <w:tcBorders>
              <w:bottom w:val="nil"/>
            </w:tcBorders>
            <w:tcMar>
              <w:left w:w="0" w:type="dxa"/>
              <w:right w:w="0" w:type="dxa"/>
            </w:tcMar>
          </w:tcPr>
          <w:p w14:paraId="054A7584" w14:textId="77777777" w:rsidR="006D409C" w:rsidRDefault="00F56513" w:rsidP="00776643">
            <w:pPr>
              <w:tabs>
                <w:tab w:val="left" w:pos="990"/>
              </w:tabs>
            </w:pPr>
            <w:r>
              <w:rPr>
                <w:noProof/>
              </w:rPr>
              <mc:AlternateContent>
                <mc:Choice Requires="wps">
                  <w:drawing>
                    <wp:inline distT="0" distB="0" distL="0" distR="0" wp14:anchorId="6D912612" wp14:editId="746E8516">
                      <wp:extent cx="227812" cy="311173"/>
                      <wp:effectExtent l="0" t="3810" r="0" b="0"/>
                      <wp:docPr id="5"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FCA963" w14:textId="77777777" w:rsidR="00F56513" w:rsidRPr="00AF4EA4" w:rsidRDefault="00F56513" w:rsidP="00F56513">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912612" id="_x0000_s1028"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xqjgQAANw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" adj="-11796480,,5400" path="m2426,347348c2024,270140,402,77580,,372l346895,,2426,347348xe" fillcolor="#729928 [2404]" stroked="f" strokeweight="1pt">
                      <v:stroke joinstyle="miter"/>
                      <v:formulas/>
                      <v:path arrowok="t" o:connecttype="custom" o:connectlocs="1593,311173;0,333;227812,0;1593,311173" o:connectangles="0,0,0,0" textboxrect="0,0,346895,347348"/>
                      <v:textbox>
                        <w:txbxContent>
                          <w:p w14:paraId="25FCA963" w14:textId="77777777" w:rsidR="00F56513" w:rsidRPr="00AF4EA4" w:rsidRDefault="00F56513" w:rsidP="00F56513">
                            <w:pPr>
                              <w:jc w:val="center"/>
                              <w:rPr>
                                <w:color w:val="455F51" w:themeColor="text2"/>
                              </w:rPr>
                            </w:pPr>
                          </w:p>
                        </w:txbxContent>
                      </v:textbox>
                      <w10:anchorlock/>
                    </v:shape>
                  </w:pict>
                </mc:Fallback>
              </mc:AlternateContent>
            </w:r>
          </w:p>
        </w:tc>
        <w:tc>
          <w:tcPr>
            <w:tcW w:w="6618" w:type="dxa"/>
            <w:tcBorders>
              <w:bottom w:val="nil"/>
            </w:tcBorders>
            <w:vAlign w:val="bottom"/>
          </w:tcPr>
          <w:p w14:paraId="148B03ED" w14:textId="77777777" w:rsidR="006D409C" w:rsidRDefault="006D409C" w:rsidP="00776643">
            <w:pPr>
              <w:rPr>
                <w:b/>
              </w:rPr>
            </w:pPr>
            <w:r w:rsidRPr="00B90CEF">
              <w:rPr>
                <w:noProof/>
                <w:color w:val="000000" w:themeColor="text1"/>
              </w:rPr>
              <w:drawing>
                <wp:inline distT="0" distB="0" distL="0" distR="0" wp14:anchorId="4EF48345" wp14:editId="54507A0C">
                  <wp:extent cx="3756660" cy="15240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bl>
    <w:p w14:paraId="22E5524F" w14:textId="59B24B03" w:rsidR="00153B84" w:rsidRDefault="001D5A57" w:rsidP="005D47DE">
      <w:pPr>
        <w:rPr>
          <w:rStyle w:val="Hyperlink"/>
        </w:rPr>
      </w:pPr>
      <w:r w:rsidRPr="001D5A57">
        <w:rPr>
          <w:rStyle w:val="Hyperlink"/>
          <w:u w:val="none"/>
        </w:rPr>
        <w:t xml:space="preserve">      </w:t>
      </w:r>
      <w:hyperlink r:id="rId17" w:history="1">
        <w:r w:rsidR="00BD7740" w:rsidRPr="00D736A0">
          <w:rPr>
            <w:rStyle w:val="Hyperlink"/>
          </w:rPr>
          <w:t>Sambit.nayak93@gmail.com</w:t>
        </w:r>
      </w:hyperlink>
    </w:p>
    <w:p w14:paraId="7BD7965E" w14:textId="3349B6AF" w:rsidR="00BD7740" w:rsidRDefault="00BD7740" w:rsidP="005D47DE">
      <w:pPr>
        <w:rPr>
          <w:rStyle w:val="Hyperlink"/>
        </w:rPr>
      </w:pPr>
    </w:p>
    <w:p w14:paraId="2DF22401" w14:textId="3D5BF854" w:rsidR="00BD7740" w:rsidRDefault="00BD7740" w:rsidP="005D47DE">
      <w:pPr>
        <w:rPr>
          <w:rStyle w:val="Hyperlink"/>
        </w:rPr>
      </w:pPr>
    </w:p>
    <w:p w14:paraId="0C5290AD" w14:textId="5684EE60" w:rsidR="00BD7740" w:rsidRDefault="00BD7740" w:rsidP="005D47DE">
      <w:pPr>
        <w:rPr>
          <w:rStyle w:val="Hyperlink"/>
        </w:rPr>
      </w:pPr>
    </w:p>
    <w:tbl>
      <w:tblPr>
        <w:tblpPr w:leftFromText="180" w:rightFromText="180" w:horzAnchor="margin" w:tblpY="-204"/>
        <w:tblW w:w="4666" w:type="pct"/>
        <w:tblLayout w:type="fixed"/>
        <w:tblCellMar>
          <w:left w:w="115" w:type="dxa"/>
          <w:right w:w="115" w:type="dxa"/>
        </w:tblCellMar>
        <w:tblLook w:val="04A0" w:firstRow="1" w:lastRow="0" w:firstColumn="1" w:lastColumn="0" w:noHBand="0" w:noVBand="1"/>
      </w:tblPr>
      <w:tblGrid>
        <w:gridCol w:w="10750"/>
      </w:tblGrid>
      <w:tr w:rsidR="00BD7740" w:rsidRPr="003F3B41" w14:paraId="27F29A47" w14:textId="77777777" w:rsidTr="00BD7740">
        <w:trPr>
          <w:trHeight w:val="390"/>
        </w:trPr>
        <w:tc>
          <w:tcPr>
            <w:tcW w:w="10750" w:type="dxa"/>
          </w:tcPr>
          <w:p w14:paraId="0F1807DE" w14:textId="77777777" w:rsidR="00BD7740" w:rsidRPr="003F3B41" w:rsidRDefault="00BD7740" w:rsidP="00102A1E">
            <w:pPr>
              <w:rPr>
                <w:b/>
                <w:bCs/>
              </w:rPr>
            </w:pPr>
          </w:p>
        </w:tc>
      </w:tr>
      <w:tr w:rsidR="00BD7740" w14:paraId="4DE9F137" w14:textId="77777777" w:rsidTr="00BD7740">
        <w:trPr>
          <w:trHeight w:val="139"/>
        </w:trPr>
        <w:tc>
          <w:tcPr>
            <w:tcW w:w="10750" w:type="dxa"/>
            <w:shd w:val="clear" w:color="auto" w:fill="31521B" w:themeFill="accent2" w:themeFillShade="80"/>
            <w:vAlign w:val="center"/>
          </w:tcPr>
          <w:sdt>
            <w:sdtPr>
              <w:rPr>
                <w:color w:val="31521B" w:themeColor="accent2" w:themeShade="80"/>
                <w:u w:val="single"/>
              </w:rPr>
              <w:id w:val="1188104799"/>
              <w:placeholder>
                <w:docPart w:val="83DDD5A2686C48C8BFFC543B096A3D46"/>
              </w:placeholder>
              <w:temporary/>
              <w:showingPlcHdr/>
              <w15:appearance w15:val="hidden"/>
            </w:sdtPr>
            <w:sdtEndPr>
              <w:rPr>
                <w:color w:val="FFFFFF" w:themeColor="background1"/>
                <w:u w:val="none"/>
              </w:rPr>
            </w:sdtEndPr>
            <w:sdtContent>
              <w:p w14:paraId="21156C56" w14:textId="3A110193" w:rsidR="00BD7740" w:rsidRPr="00BD7740" w:rsidRDefault="00BD7740" w:rsidP="00BD7740">
                <w:pPr>
                  <w:pStyle w:val="Heading1"/>
                </w:pPr>
                <w:r w:rsidRPr="00036450">
                  <w:t>WORK EXPERIENCE</w:t>
                </w:r>
              </w:p>
            </w:sdtContent>
          </w:sdt>
        </w:tc>
      </w:tr>
    </w:tbl>
    <w:p w14:paraId="44B9B530" w14:textId="032EC04C" w:rsidR="00BD7740" w:rsidRPr="00396373" w:rsidRDefault="00AC5C77" w:rsidP="005D47DE">
      <w:pPr>
        <w:rPr>
          <w:rStyle w:val="Hyperlink"/>
          <w:color w:val="444027" w:themeColor="background2" w:themeShade="40"/>
        </w:rPr>
      </w:pPr>
      <w:r w:rsidRPr="00396373">
        <w:rPr>
          <w:rStyle w:val="Hyperlink"/>
          <w:color w:val="444027" w:themeColor="background2" w:themeShade="40"/>
        </w:rPr>
        <w:t xml:space="preserve">Current Position: - </w:t>
      </w:r>
    </w:p>
    <w:p w14:paraId="591506A0" w14:textId="2E66FFD8" w:rsidR="00AC5C77" w:rsidRDefault="00AC5C77" w:rsidP="00AC5C77">
      <w:pPr>
        <w:rPr>
          <w:b/>
          <w:color w:val="444027" w:themeColor="background2" w:themeShade="40"/>
        </w:rPr>
      </w:pPr>
      <w:r w:rsidRPr="00396373">
        <w:rPr>
          <w:b/>
          <w:color w:val="444027" w:themeColor="background2" w:themeShade="40"/>
        </w:rPr>
        <w:t xml:space="preserve">Sigmoid Analytics </w:t>
      </w:r>
      <w:r w:rsidRPr="00396373">
        <w:rPr>
          <w:b/>
          <w:bCs/>
          <w:color w:val="444027" w:themeColor="background2" w:themeShade="40"/>
        </w:rPr>
        <w:t>DevOps</w:t>
      </w:r>
      <w:r w:rsidRPr="00396373">
        <w:rPr>
          <w:b/>
          <w:color w:val="444027" w:themeColor="background2" w:themeShade="40"/>
        </w:rPr>
        <w:t xml:space="preserve"> L2 Engineer</w:t>
      </w:r>
    </w:p>
    <w:p w14:paraId="16AC1333" w14:textId="3393E53F" w:rsidR="00AC5C77" w:rsidRPr="00396373" w:rsidRDefault="00AC5C77" w:rsidP="00AC5C77">
      <w:pPr>
        <w:rPr>
          <w:color w:val="444027" w:themeColor="background2" w:themeShade="40"/>
        </w:rPr>
      </w:pPr>
      <w:r w:rsidRPr="00396373">
        <w:rPr>
          <w:color w:val="444027" w:themeColor="background2" w:themeShade="40"/>
        </w:rPr>
        <w:t xml:space="preserve">February 2019 –September 2019 </w:t>
      </w:r>
    </w:p>
    <w:p w14:paraId="4BCE8039" w14:textId="0401489A" w:rsidR="00AC5C77" w:rsidRPr="00396373" w:rsidRDefault="00AC5C77" w:rsidP="00AC5C77">
      <w:pPr>
        <w:rPr>
          <w:color w:val="444027" w:themeColor="background2" w:themeShade="40"/>
        </w:rPr>
      </w:pPr>
      <w:r w:rsidRPr="00396373">
        <w:rPr>
          <w:color w:val="444027" w:themeColor="background2" w:themeShade="40"/>
        </w:rPr>
        <w:t xml:space="preserve">Roles &amp; </w:t>
      </w:r>
      <w:r w:rsidR="004C59AA" w:rsidRPr="00396373">
        <w:rPr>
          <w:color w:val="444027" w:themeColor="background2" w:themeShade="40"/>
        </w:rPr>
        <w:t>Responsibility: -</w:t>
      </w:r>
      <w:r w:rsidRPr="00396373">
        <w:rPr>
          <w:color w:val="444027" w:themeColor="background2" w:themeShade="40"/>
        </w:rPr>
        <w:t xml:space="preserve"> </w:t>
      </w:r>
    </w:p>
    <w:p w14:paraId="7B2B67B9" w14:textId="0C1BD8B0" w:rsidR="00AC5C77" w:rsidRPr="00AA6B2A" w:rsidRDefault="00DA7111"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Pr>
          <w:rFonts w:ascii="Source Sans Pro" w:hAnsi="Source Sans Pro"/>
          <w:color w:val="58585F"/>
          <w:sz w:val="20"/>
          <w:szCs w:val="20"/>
        </w:rPr>
        <w:t xml:space="preserve">Managed </w:t>
      </w:r>
      <w:r w:rsidR="00AC5C77" w:rsidRPr="00AA6B2A">
        <w:rPr>
          <w:rFonts w:ascii="Source Sans Pro" w:hAnsi="Source Sans Pro"/>
          <w:color w:val="58585F"/>
          <w:sz w:val="20"/>
          <w:szCs w:val="20"/>
        </w:rPr>
        <w:t xml:space="preserve">Snowflake &amp; sigview software design and development </w:t>
      </w:r>
      <w:r>
        <w:rPr>
          <w:rFonts w:ascii="Source Sans Pro" w:hAnsi="Source Sans Pro"/>
          <w:color w:val="58585F"/>
          <w:sz w:val="20"/>
          <w:szCs w:val="20"/>
        </w:rPr>
        <w:t xml:space="preserve">project </w:t>
      </w:r>
      <w:r w:rsidR="00AC5C77" w:rsidRPr="00AA6B2A">
        <w:rPr>
          <w:rFonts w:ascii="Source Sans Pro" w:hAnsi="Source Sans Pro"/>
          <w:color w:val="58585F"/>
          <w:sz w:val="20"/>
          <w:szCs w:val="20"/>
        </w:rPr>
        <w:t xml:space="preserve">across 16 -member development team while remaining focused on meeting client needs for functionality, timeline and </w:t>
      </w:r>
      <w:r w:rsidR="003F311C" w:rsidRPr="00AA6B2A">
        <w:rPr>
          <w:rFonts w:ascii="Source Sans Pro" w:hAnsi="Source Sans Pro"/>
          <w:color w:val="58585F"/>
          <w:sz w:val="20"/>
          <w:szCs w:val="20"/>
        </w:rPr>
        <w:t>performance</w:t>
      </w:r>
      <w:r w:rsidR="003F311C">
        <w:rPr>
          <w:rFonts w:ascii="Source Sans Pro" w:hAnsi="Source Sans Pro"/>
          <w:color w:val="58585F"/>
          <w:sz w:val="20"/>
          <w:szCs w:val="20"/>
        </w:rPr>
        <w:t>.</w:t>
      </w:r>
    </w:p>
    <w:p w14:paraId="4B372AB4" w14:textId="4B2887E6" w:rsidR="00AC5C77"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Interfaced with cross-functional team of business analysts, developers and technical support professionals to determine comprehensive list of requirement specifications for new applications</w:t>
      </w:r>
    </w:p>
    <w:p w14:paraId="6CF25965" w14:textId="4E024959" w:rsidR="00A87BE8" w:rsidRPr="00AA6B2A" w:rsidRDefault="00A87BE8"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Pr>
          <w:rFonts w:ascii="Source Sans Pro" w:hAnsi="Source Sans Pro"/>
          <w:color w:val="58585F"/>
          <w:sz w:val="20"/>
          <w:szCs w:val="20"/>
        </w:rPr>
        <w:t xml:space="preserve">Cloud infra resources </w:t>
      </w:r>
      <w:r w:rsidR="005A3A7E">
        <w:rPr>
          <w:rFonts w:ascii="Source Sans Pro" w:hAnsi="Source Sans Pro"/>
          <w:color w:val="58585F"/>
          <w:sz w:val="20"/>
          <w:szCs w:val="20"/>
        </w:rPr>
        <w:t>such as</w:t>
      </w:r>
      <w:r>
        <w:rPr>
          <w:rFonts w:ascii="Source Sans Pro" w:hAnsi="Source Sans Pro"/>
          <w:color w:val="58585F"/>
          <w:sz w:val="20"/>
          <w:szCs w:val="20"/>
        </w:rPr>
        <w:t xml:space="preserve"> GCP Dataproc </w:t>
      </w:r>
      <w:r w:rsidR="007416A4">
        <w:rPr>
          <w:rFonts w:ascii="Source Sans Pro" w:hAnsi="Source Sans Pro"/>
          <w:color w:val="58585F"/>
          <w:sz w:val="20"/>
          <w:szCs w:val="20"/>
        </w:rPr>
        <w:t>Cluster, GKE</w:t>
      </w:r>
      <w:r>
        <w:rPr>
          <w:rFonts w:ascii="Source Sans Pro" w:hAnsi="Source Sans Pro"/>
          <w:color w:val="58585F"/>
          <w:sz w:val="20"/>
          <w:szCs w:val="20"/>
        </w:rPr>
        <w:t xml:space="preserve"> Cluster, GCP </w:t>
      </w:r>
      <w:r w:rsidR="007416A4">
        <w:rPr>
          <w:rFonts w:ascii="Source Sans Pro" w:hAnsi="Source Sans Pro"/>
          <w:color w:val="58585F"/>
          <w:sz w:val="20"/>
          <w:szCs w:val="20"/>
        </w:rPr>
        <w:t>VM, GCS</w:t>
      </w:r>
      <w:r>
        <w:rPr>
          <w:rFonts w:ascii="Source Sans Pro" w:hAnsi="Source Sans Pro"/>
          <w:color w:val="58585F"/>
          <w:sz w:val="20"/>
          <w:szCs w:val="20"/>
        </w:rPr>
        <w:t xml:space="preserve"> Buckets, Service Account Creation by usingTerraform</w:t>
      </w:r>
    </w:p>
    <w:p w14:paraId="1E6E1708"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Monitored automated build and continuous software integration process to drive build/release failure resolution using ansible</w:t>
      </w:r>
    </w:p>
    <w:p w14:paraId="00764701"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Worked closely with software development and testing team members to design and develop robust data warehouse solutions to meet client requirements for functionality, scalability and performance</w:t>
      </w:r>
    </w:p>
    <w:p w14:paraId="548EB493"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 xml:space="preserve">Drove project lifespan from concept to final rollout in </w:t>
      </w:r>
      <w:r w:rsidRPr="00A03759">
        <w:rPr>
          <w:rFonts w:ascii="Source Sans Pro" w:hAnsi="Source Sans Pro"/>
          <w:color w:val="58585F"/>
          <w:sz w:val="20"/>
          <w:szCs w:val="20"/>
        </w:rPr>
        <w:t>s</w:t>
      </w:r>
      <w:r w:rsidRPr="00AA6B2A">
        <w:rPr>
          <w:rFonts w:ascii="Source Sans Pro" w:hAnsi="Source Sans Pro"/>
          <w:color w:val="58585F"/>
          <w:sz w:val="20"/>
          <w:szCs w:val="20"/>
        </w:rPr>
        <w:t>oftware development, system deployment, testing and monitoring for cloud resources</w:t>
      </w:r>
    </w:p>
    <w:p w14:paraId="01B242A0"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Designed and built gocd automation script tools and applications to deploy next generation platform</w:t>
      </w:r>
    </w:p>
    <w:p w14:paraId="2EB29D30"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Versed in complete software life cycle from preliminary needs analysis to enterprise-wide deployment and support</w:t>
      </w:r>
    </w:p>
    <w:p w14:paraId="15450299"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Collaborated with cross-functional development team members to analyze potential system solutions based on evolving client requirements</w:t>
      </w:r>
    </w:p>
    <w:p w14:paraId="13816EFE"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Collaborated closely with product development teams and other stakeholders, using effective communication and active listening skills</w:t>
      </w:r>
    </w:p>
    <w:p w14:paraId="678BBDB8"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Prepared detailed reports on updates to project specifications, progress, identified conflicts and team activities</w:t>
      </w:r>
    </w:p>
    <w:p w14:paraId="76FA2591"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Modified existing snowflake software source code to correct coding errors, upgrade interfaces and improve overall performance</w:t>
      </w:r>
    </w:p>
    <w:p w14:paraId="758010D3" w14:textId="1E9FB65B"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 xml:space="preserve">Wrote shell scripts for daily maintenance activities, including snowsql indexes and tables data duplication or missing </w:t>
      </w:r>
      <w:r w:rsidR="00AA6B2A" w:rsidRPr="00AA6B2A">
        <w:rPr>
          <w:rFonts w:ascii="Source Sans Pro" w:hAnsi="Source Sans Pro"/>
          <w:color w:val="58585F"/>
          <w:sz w:val="20"/>
          <w:szCs w:val="20"/>
        </w:rPr>
        <w:t xml:space="preserve">data </w:t>
      </w:r>
      <w:r w:rsidRPr="00AA6B2A">
        <w:rPr>
          <w:rFonts w:ascii="Source Sans Pro" w:hAnsi="Source Sans Pro"/>
          <w:color w:val="58585F"/>
          <w:sz w:val="20"/>
          <w:szCs w:val="20"/>
        </w:rPr>
        <w:t>analyses</w:t>
      </w:r>
    </w:p>
    <w:p w14:paraId="4D12773F"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Designing CICD Pipeline for ETL Jobs, Designing Cloud Infrastructure</w:t>
      </w:r>
    </w:p>
    <w:p w14:paraId="58758AD2" w14:textId="308E03B1"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 xml:space="preserve">Migration of Running existing on-premise Hadoop </w:t>
      </w:r>
      <w:r w:rsidR="004D33BA" w:rsidRPr="00AA6B2A">
        <w:rPr>
          <w:rFonts w:ascii="Source Sans Pro" w:hAnsi="Source Sans Pro"/>
          <w:color w:val="58585F"/>
          <w:sz w:val="20"/>
          <w:szCs w:val="20"/>
        </w:rPr>
        <w:t>jobs,</w:t>
      </w:r>
      <w:r w:rsidRPr="00AA6B2A">
        <w:rPr>
          <w:rFonts w:ascii="Source Sans Pro" w:hAnsi="Source Sans Pro"/>
          <w:color w:val="58585F"/>
          <w:sz w:val="20"/>
          <w:szCs w:val="20"/>
        </w:rPr>
        <w:t xml:space="preserve"> storage &amp; clusters to </w:t>
      </w:r>
      <w:r w:rsidR="001A0746" w:rsidRPr="00AA6B2A">
        <w:rPr>
          <w:rFonts w:ascii="Source Sans Pro" w:hAnsi="Source Sans Pro"/>
          <w:color w:val="58585F"/>
          <w:sz w:val="20"/>
          <w:szCs w:val="20"/>
        </w:rPr>
        <w:t xml:space="preserve">gcp </w:t>
      </w:r>
      <w:r w:rsidRPr="00AA6B2A">
        <w:rPr>
          <w:rFonts w:ascii="Source Sans Pro" w:hAnsi="Source Sans Pro"/>
          <w:color w:val="58585F"/>
          <w:sz w:val="20"/>
          <w:szCs w:val="20"/>
        </w:rPr>
        <w:t>dataproc clusters</w:t>
      </w:r>
    </w:p>
    <w:p w14:paraId="305B7973"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Using Salt stack &amp; Ansible for Creation of Resources &amp; Managing resources for clients</w:t>
      </w:r>
    </w:p>
    <w:p w14:paraId="404EFE7A" w14:textId="67AD0E9E"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 xml:space="preserve">Maintaining Vertica DB instances, databases, indexers, working on Jira trouble tickets, providing </w:t>
      </w:r>
      <w:r w:rsidR="004D33BA" w:rsidRPr="00AA6B2A">
        <w:rPr>
          <w:rFonts w:ascii="Source Sans Pro" w:hAnsi="Source Sans Pro"/>
          <w:color w:val="58585F"/>
          <w:sz w:val="20"/>
          <w:szCs w:val="20"/>
        </w:rPr>
        <w:t>resolutions, RCA</w:t>
      </w:r>
      <w:r w:rsidRPr="00AA6B2A">
        <w:rPr>
          <w:rFonts w:ascii="Source Sans Pro" w:hAnsi="Source Sans Pro"/>
          <w:color w:val="58585F"/>
          <w:sz w:val="20"/>
          <w:szCs w:val="20"/>
        </w:rPr>
        <w:t xml:space="preserve"> to the customers within SLA</w:t>
      </w:r>
    </w:p>
    <w:p w14:paraId="31857606" w14:textId="77777777"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Successfully Completed Migration of Hortonworks cloudera DW clusters to snowflake Cloud DW clusters</w:t>
      </w:r>
    </w:p>
    <w:p w14:paraId="680D86A4" w14:textId="31E5319B"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 xml:space="preserve">Working &amp; Fixing Data Deduplication issues in cloud data warehouses such as BigQuery, </w:t>
      </w:r>
      <w:r w:rsidR="004D33BA" w:rsidRPr="00AA6B2A">
        <w:rPr>
          <w:rFonts w:ascii="Source Sans Pro" w:hAnsi="Source Sans Pro"/>
          <w:color w:val="58585F"/>
          <w:sz w:val="20"/>
          <w:szCs w:val="20"/>
        </w:rPr>
        <w:t>snowflake,</w:t>
      </w:r>
      <w:r w:rsidRPr="00AA6B2A">
        <w:rPr>
          <w:rFonts w:ascii="Source Sans Pro" w:hAnsi="Source Sans Pro"/>
          <w:color w:val="58585F"/>
          <w:sz w:val="20"/>
          <w:szCs w:val="20"/>
        </w:rPr>
        <w:t xml:space="preserve"> Vertica DW</w:t>
      </w:r>
    </w:p>
    <w:p w14:paraId="69F31FD6" w14:textId="7A9E0334"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 xml:space="preserve">Managing Source Code in </w:t>
      </w:r>
      <w:r w:rsidR="004D33BA" w:rsidRPr="00AA6B2A">
        <w:rPr>
          <w:rFonts w:ascii="Source Sans Pro" w:hAnsi="Source Sans Pro"/>
          <w:color w:val="58585F"/>
          <w:sz w:val="20"/>
          <w:szCs w:val="20"/>
        </w:rPr>
        <w:t>GitHub</w:t>
      </w:r>
      <w:r w:rsidRPr="00AA6B2A">
        <w:rPr>
          <w:rFonts w:ascii="Source Sans Pro" w:hAnsi="Source Sans Pro"/>
          <w:color w:val="58585F"/>
          <w:sz w:val="20"/>
          <w:szCs w:val="20"/>
        </w:rPr>
        <w:t xml:space="preserve"> for all </w:t>
      </w:r>
      <w:r w:rsidR="004D33BA" w:rsidRPr="00AA6B2A">
        <w:rPr>
          <w:rFonts w:ascii="Source Sans Pro" w:hAnsi="Source Sans Pro"/>
          <w:color w:val="58585F"/>
          <w:sz w:val="20"/>
          <w:szCs w:val="20"/>
        </w:rPr>
        <w:t>branches,</w:t>
      </w:r>
      <w:r w:rsidRPr="00AA6B2A">
        <w:rPr>
          <w:rFonts w:ascii="Source Sans Pro" w:hAnsi="Source Sans Pro"/>
          <w:color w:val="58585F"/>
          <w:sz w:val="20"/>
          <w:szCs w:val="20"/>
        </w:rPr>
        <w:t xml:space="preserve"> branching strategy creation &amp; codebase maintaining</w:t>
      </w:r>
    </w:p>
    <w:p w14:paraId="2F1941EA" w14:textId="2733D84B" w:rsidR="00AC5C77" w:rsidRPr="00AA6B2A" w:rsidRDefault="00AC5C77" w:rsidP="00A65A21">
      <w:pPr>
        <w:pStyle w:val="public-draftstyledefault-unorderedlistitem"/>
        <w:numPr>
          <w:ilvl w:val="0"/>
          <w:numId w:val="2"/>
        </w:numPr>
        <w:shd w:val="clear" w:color="auto" w:fill="FFFFFF"/>
        <w:spacing w:before="0" w:beforeAutospacing="0" w:after="75" w:afterAutospacing="0" w:line="276" w:lineRule="auto"/>
        <w:ind w:left="900"/>
        <w:jc w:val="both"/>
        <w:rPr>
          <w:rFonts w:ascii="Source Sans Pro" w:hAnsi="Source Sans Pro"/>
          <w:color w:val="58585F"/>
          <w:sz w:val="20"/>
          <w:szCs w:val="20"/>
        </w:rPr>
      </w:pPr>
      <w:r w:rsidRPr="00AA6B2A">
        <w:rPr>
          <w:rFonts w:ascii="Source Sans Pro" w:hAnsi="Source Sans Pro"/>
          <w:color w:val="58585F"/>
          <w:sz w:val="20"/>
          <w:szCs w:val="20"/>
        </w:rPr>
        <w:t xml:space="preserve">Monitoring the running </w:t>
      </w:r>
      <w:r w:rsidR="004D33BA" w:rsidRPr="00AA6B2A">
        <w:rPr>
          <w:rFonts w:ascii="Source Sans Pro" w:hAnsi="Source Sans Pro"/>
          <w:color w:val="58585F"/>
          <w:sz w:val="20"/>
          <w:szCs w:val="20"/>
        </w:rPr>
        <w:t>dataproc, google</w:t>
      </w:r>
      <w:r w:rsidRPr="00AA6B2A">
        <w:rPr>
          <w:rFonts w:ascii="Source Sans Pro" w:hAnsi="Source Sans Pro"/>
          <w:color w:val="58585F"/>
          <w:sz w:val="20"/>
          <w:szCs w:val="20"/>
        </w:rPr>
        <w:t xml:space="preserve"> kubernetes engine </w:t>
      </w:r>
      <w:r w:rsidR="004D33BA" w:rsidRPr="00AA6B2A">
        <w:rPr>
          <w:rFonts w:ascii="Source Sans Pro" w:hAnsi="Source Sans Pro"/>
          <w:color w:val="58585F"/>
          <w:sz w:val="20"/>
          <w:szCs w:val="20"/>
        </w:rPr>
        <w:t>clusters,</w:t>
      </w:r>
      <w:r w:rsidRPr="00AA6B2A">
        <w:rPr>
          <w:rFonts w:ascii="Source Sans Pro" w:hAnsi="Source Sans Pro"/>
          <w:color w:val="58585F"/>
          <w:sz w:val="20"/>
          <w:szCs w:val="20"/>
        </w:rPr>
        <w:t xml:space="preserve"> gcp </w:t>
      </w:r>
      <w:r w:rsidR="004D33BA" w:rsidRPr="00AA6B2A">
        <w:rPr>
          <w:rFonts w:ascii="Source Sans Pro" w:hAnsi="Source Sans Pro"/>
          <w:color w:val="58585F"/>
          <w:sz w:val="20"/>
          <w:szCs w:val="20"/>
        </w:rPr>
        <w:t>vm</w:t>
      </w:r>
      <w:r w:rsidRPr="00AA6B2A">
        <w:rPr>
          <w:rFonts w:ascii="Source Sans Pro" w:hAnsi="Source Sans Pro"/>
          <w:color w:val="58585F"/>
          <w:sz w:val="20"/>
          <w:szCs w:val="20"/>
        </w:rPr>
        <w:t xml:space="preserve"> with stackdriver &amp; profiler</w:t>
      </w:r>
      <w:r w:rsidR="004D33BA" w:rsidRPr="00AA6B2A">
        <w:rPr>
          <w:rFonts w:ascii="Source Sans Pro" w:hAnsi="Source Sans Pro"/>
          <w:color w:val="58585F"/>
          <w:sz w:val="20"/>
          <w:szCs w:val="20"/>
        </w:rPr>
        <w:t xml:space="preserve"> </w:t>
      </w:r>
      <w:r w:rsidR="00AA6B2A" w:rsidRPr="00AA6B2A">
        <w:rPr>
          <w:rFonts w:ascii="Source Sans Pro" w:hAnsi="Source Sans Pro"/>
          <w:color w:val="58585F"/>
          <w:sz w:val="20"/>
          <w:szCs w:val="20"/>
        </w:rPr>
        <w:t>services.</w:t>
      </w:r>
    </w:p>
    <w:p w14:paraId="0AFD6C79" w14:textId="2FF65AF6" w:rsidR="00AA6B2A" w:rsidRDefault="00AA6B2A" w:rsidP="00AA6B2A">
      <w:pPr>
        <w:pStyle w:val="public-draftstyledefault-unorderedlistitem"/>
        <w:shd w:val="clear" w:color="auto" w:fill="FFFFFF"/>
        <w:spacing w:before="0" w:beforeAutospacing="0" w:after="75" w:afterAutospacing="0"/>
        <w:rPr>
          <w:rFonts w:ascii="Source Sans Pro" w:hAnsi="Source Sans Pro"/>
          <w:color w:val="58585F"/>
          <w:sz w:val="21"/>
          <w:szCs w:val="21"/>
        </w:rPr>
      </w:pPr>
    </w:p>
    <w:p w14:paraId="09D9E2B3" w14:textId="77777777" w:rsidR="00AA6B2A" w:rsidRPr="00396373" w:rsidRDefault="00AA6B2A" w:rsidP="00AA6B2A">
      <w:pPr>
        <w:rPr>
          <w:bCs/>
          <w:color w:val="444027" w:themeColor="background2" w:themeShade="40"/>
        </w:rPr>
      </w:pPr>
      <w:r w:rsidRPr="00396373">
        <w:rPr>
          <w:b/>
          <w:color w:val="444027" w:themeColor="background2" w:themeShade="40"/>
        </w:rPr>
        <w:t xml:space="preserve">LogiwareInc  </w:t>
      </w:r>
      <w:r w:rsidRPr="00396373">
        <w:rPr>
          <w:color w:val="444027" w:themeColor="background2" w:themeShade="40"/>
        </w:rPr>
        <w:t xml:space="preserve"> </w:t>
      </w:r>
      <w:r w:rsidRPr="00396373">
        <w:rPr>
          <w:b/>
          <w:color w:val="444027" w:themeColor="background2" w:themeShade="40"/>
        </w:rPr>
        <w:t>Build &amp; Release Engineer</w:t>
      </w:r>
    </w:p>
    <w:p w14:paraId="0D96D7AB" w14:textId="77777777" w:rsidR="00AA6B2A" w:rsidRPr="00396373" w:rsidRDefault="00AA6B2A" w:rsidP="00AA6B2A">
      <w:pPr>
        <w:rPr>
          <w:color w:val="444027" w:themeColor="background2" w:themeShade="40"/>
        </w:rPr>
      </w:pPr>
      <w:r w:rsidRPr="00396373">
        <w:rPr>
          <w:color w:val="444027" w:themeColor="background2" w:themeShade="40"/>
        </w:rPr>
        <w:t>July 2018–February 2019</w:t>
      </w:r>
    </w:p>
    <w:p w14:paraId="7B7002EC" w14:textId="77777777" w:rsidR="00A17CF4" w:rsidRPr="00396373" w:rsidRDefault="00A17CF4" w:rsidP="00A17CF4">
      <w:pPr>
        <w:rPr>
          <w:color w:val="444027" w:themeColor="background2" w:themeShade="40"/>
        </w:rPr>
      </w:pPr>
      <w:r w:rsidRPr="00396373">
        <w:rPr>
          <w:color w:val="444027" w:themeColor="background2" w:themeShade="40"/>
        </w:rPr>
        <w:t xml:space="preserve">Roles &amp; Responsibility: - </w:t>
      </w:r>
    </w:p>
    <w:p w14:paraId="76CD0649"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Designing, managing, and troubleshooting the Cloud Architecture Design Strategy for LogiwareInc.</w:t>
      </w:r>
    </w:p>
    <w:p w14:paraId="32770EB0"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Managing Software Release Process, Creating Process for patch release and version release.</w:t>
      </w:r>
    </w:p>
    <w:p w14:paraId="1C7B4CA2"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Managing a Development Team of 10 Members for the release cycles &amp; Interacting with them regarding new requirements designing from customers.</w:t>
      </w:r>
    </w:p>
    <w:p w14:paraId="41379C66"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Migration of On-Premise Data Center Hosted Linux Servers, Database Migration from Traditional Oracle Database or MySQL Db to Cloud SQL(GCP), RDS MySQL instance or Apsara DB for RDS instances.</w:t>
      </w:r>
    </w:p>
    <w:p w14:paraId="0D77BBB7"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Managing Google Cloud infrastructure resources, Resource creation such as provisioning and deployment of vm on compute engine, creating DR sites for infrastructure.</w:t>
      </w:r>
    </w:p>
    <w:p w14:paraId="456919F8"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Creation of Service account, users for gcp console &amp; giving appropriate IAM Permission &amp; roles.</w:t>
      </w:r>
    </w:p>
    <w:p w14:paraId="6C162BAA"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Creating Cloud SQL Database instance &amp; configuring it for production.</w:t>
      </w:r>
    </w:p>
    <w:p w14:paraId="2995FA2B"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Backups planning of vm, cloud sql instances as per our company requirements &amp; DR Site creation in separate regions for high availability.</w:t>
      </w:r>
    </w:p>
    <w:p w14:paraId="79AAFC30"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Implementation of SSL Certificate &amp; https web server on production environment.</w:t>
      </w:r>
    </w:p>
    <w:p w14:paraId="2F99C2F6"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License, validity management.</w:t>
      </w:r>
    </w:p>
    <w:p w14:paraId="38D92538"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Configuration of Cloud sql instances, database creation, Creation of users, access list permission defining, network policy governance migration of database from on premise to cloud, and cloud to cloud live migration of databases &amp; Configuring slow-query on the databases instances.</w:t>
      </w:r>
    </w:p>
    <w:p w14:paraId="7D75A49D"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GitHub Branch creation, Branch management, GitHub authentication setup on builds, sub branch creation, git cherry-picking of committed codes, managing git hub users, access, permission setup on GitHub, branch checking out codes on build servers &amp; build .war files for deployments.</w:t>
      </w:r>
    </w:p>
    <w:p w14:paraId="253921FC"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Giving Demo to customers regarding our product &amp; the benefits for the customer container shipping business.</w:t>
      </w:r>
    </w:p>
    <w:p w14:paraId="1BD97945"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Tagging each build after successful test &amp; make the production code server ready for the next building.</w:t>
      </w:r>
    </w:p>
    <w:p w14:paraId="010E12CE"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Creating new branches on GitHub &amp; bit bucket if the client's needs some new changes or some new tools to be added to the software.</w:t>
      </w:r>
    </w:p>
    <w:p w14:paraId="13F407EF"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Creation of resources, users, groups, defining authentication for compute resources, databases on Alibaba.</w:t>
      </w:r>
    </w:p>
    <w:p w14:paraId="13E11DEA"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Fixing product deployments related issues &amp; creation of new deployments every day to fix master branch issues.</w:t>
      </w:r>
    </w:p>
    <w:p w14:paraId="3E4560EE"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Executing MySQL Queries on production or stage or QA databases &amp; defining proper database for each customer, configuring slow query on production database, configuring high availability failover in regions.</w:t>
      </w:r>
    </w:p>
    <w:p w14:paraId="06A44E2A"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End to end development &amp; deployment support to customers for all incidents.</w:t>
      </w:r>
    </w:p>
    <w:p w14:paraId="685745D2"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Cloning stable release version codes &amp; building the codes by using ant or maven.</w:t>
      </w:r>
    </w:p>
    <w:p w14:paraId="771E7BB4"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For Automated or scheduled deployments configuring jobs in Jenkins.</w:t>
      </w:r>
    </w:p>
    <w:p w14:paraId="677C903D"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Intimating with clients for new release deployments &amp; estimated installation time.</w:t>
      </w:r>
    </w:p>
    <w:p w14:paraId="30B66B13"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Monitoring of running applications by using stack driver (GCP) creation of dashboard, Alert Action Policy to see all services &amp; resources availability &amp; Actions during incidents.</w:t>
      </w:r>
    </w:p>
    <w:p w14:paraId="6136757E"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Live Migration of production Linux servers, Data and between multi cloud such as AWS to GCP, GCP to Alibaba cloud.</w:t>
      </w:r>
    </w:p>
    <w:p w14:paraId="01464875"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Live Migration of servers from AWS to GCP, migration of files, databases, tomcat 7, and apache web server setup.</w:t>
      </w:r>
    </w:p>
    <w:p w14:paraId="00565047" w14:textId="77777777" w:rsidR="00A17CF4" w:rsidRPr="00A17CF4" w:rsidRDefault="00A17CF4" w:rsidP="00A65A21">
      <w:pPr>
        <w:numPr>
          <w:ilvl w:val="0"/>
          <w:numId w:val="3"/>
        </w:numPr>
        <w:shd w:val="clear" w:color="auto" w:fill="FFFFFF"/>
        <w:spacing w:after="75"/>
        <w:ind w:left="900" w:right="0"/>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Providing Training on Linux to Team about the product, fixing production issues, and debugging application related issues.</w:t>
      </w:r>
    </w:p>
    <w:p w14:paraId="190C59B3" w14:textId="7AED5A82" w:rsidR="00AA6B2A" w:rsidRDefault="00AA6B2A" w:rsidP="00AA6B2A">
      <w:pPr>
        <w:pStyle w:val="public-draftstyledefault-unorderedlistitem"/>
        <w:shd w:val="clear" w:color="auto" w:fill="FFFFFF"/>
        <w:spacing w:before="0" w:beforeAutospacing="0" w:after="75" w:afterAutospacing="0"/>
        <w:rPr>
          <w:rFonts w:ascii="Source Sans Pro" w:hAnsi="Source Sans Pro"/>
          <w:color w:val="58585F"/>
          <w:sz w:val="21"/>
          <w:szCs w:val="21"/>
        </w:rPr>
      </w:pPr>
    </w:p>
    <w:p w14:paraId="2C7B57FC" w14:textId="77777777" w:rsidR="00A17CF4" w:rsidRPr="00396373" w:rsidRDefault="00A17CF4" w:rsidP="00A17CF4">
      <w:pPr>
        <w:rPr>
          <w:bCs/>
          <w:color w:val="444027" w:themeColor="background2" w:themeShade="40"/>
        </w:rPr>
      </w:pPr>
      <w:r w:rsidRPr="00396373">
        <w:rPr>
          <w:b/>
          <w:color w:val="444027" w:themeColor="background2" w:themeShade="40"/>
        </w:rPr>
        <w:t xml:space="preserve">Ilabs Enterprise  </w:t>
      </w:r>
      <w:r w:rsidRPr="00396373">
        <w:rPr>
          <w:color w:val="444027" w:themeColor="background2" w:themeShade="40"/>
        </w:rPr>
        <w:t xml:space="preserve"> </w:t>
      </w:r>
      <w:r w:rsidRPr="00396373">
        <w:rPr>
          <w:b/>
          <w:color w:val="444027" w:themeColor="background2" w:themeShade="40"/>
        </w:rPr>
        <w:t>System Engineer</w:t>
      </w:r>
    </w:p>
    <w:p w14:paraId="5C9FD9C4" w14:textId="78B84F9F" w:rsidR="00A17CF4" w:rsidRPr="00396373" w:rsidRDefault="00A17CF4" w:rsidP="00A17CF4">
      <w:pPr>
        <w:rPr>
          <w:color w:val="444027" w:themeColor="background2" w:themeShade="40"/>
        </w:rPr>
      </w:pPr>
      <w:r w:rsidRPr="00396373">
        <w:rPr>
          <w:color w:val="444027" w:themeColor="background2" w:themeShade="40"/>
        </w:rPr>
        <w:t>Client Company: - Tesco India</w:t>
      </w:r>
    </w:p>
    <w:p w14:paraId="37C15352" w14:textId="77777777" w:rsidR="00A17CF4" w:rsidRPr="00396373" w:rsidRDefault="00A17CF4" w:rsidP="00A17CF4">
      <w:pPr>
        <w:rPr>
          <w:color w:val="444027" w:themeColor="background2" w:themeShade="40"/>
        </w:rPr>
      </w:pPr>
      <w:r w:rsidRPr="00396373">
        <w:rPr>
          <w:color w:val="444027" w:themeColor="background2" w:themeShade="40"/>
        </w:rPr>
        <w:t>January 2018–June 2018</w:t>
      </w:r>
    </w:p>
    <w:p w14:paraId="2C6292A0" w14:textId="77777777" w:rsidR="00A17CF4" w:rsidRPr="00396373" w:rsidRDefault="00A17CF4" w:rsidP="00A17CF4">
      <w:pPr>
        <w:rPr>
          <w:color w:val="444027" w:themeColor="background2" w:themeShade="40"/>
        </w:rPr>
      </w:pPr>
      <w:r w:rsidRPr="00396373">
        <w:rPr>
          <w:color w:val="444027" w:themeColor="background2" w:themeShade="40"/>
        </w:rPr>
        <w:t xml:space="preserve">Roles &amp; Responsibility: - </w:t>
      </w:r>
    </w:p>
    <w:p w14:paraId="217EF0C1"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Responsible for design, deploy, implement and support of cloud-based infrastructure applications and its solutions.</w:t>
      </w:r>
    </w:p>
    <w:p w14:paraId="1DE6DFB3"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Complete End of the Day Transactions &amp; write &amp; execute EOD SQL queries &amp; update the Databases to update the total number of transactions, sales &amp; inventory records (EJ to DB POS Sales).</w:t>
      </w:r>
    </w:p>
    <w:p w14:paraId="3D20A9B9"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Monitor &amp; Manage the Servers, Applications running on the Production Environment.</w:t>
      </w:r>
    </w:p>
    <w:p w14:paraId="291BF3ED"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Checking live sales transactions, transaction failures, escalations at an interval of every 45 minutes in the shifts.</w:t>
      </w:r>
    </w:p>
    <w:p w14:paraId="30699D25"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Manage Windows Virtual Machines via vSphere Console like power off the vm, reboot.</w:t>
      </w:r>
    </w:p>
    <w:p w14:paraId="5EBE6A4F"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Involved in Creating and Monitoring different process flows using AUTOSYS scheduling tool and giving solutions for failure of jobs.</w:t>
      </w:r>
    </w:p>
    <w:p w14:paraId="4A0138AF"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Participating bridge calls at time of change managements, incident managements.</w:t>
      </w:r>
    </w:p>
    <w:p w14:paraId="2BE85F34"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Configuring Citrix Desktop Virtualization &amp; Administrating XenServers Hosted at Tesco DC across Different Time Zones.</w:t>
      </w:r>
    </w:p>
    <w:p w14:paraId="0C990843"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Running &amp; Monitoring Autosys Batch Jobs, Monitoring CE Nightly Activities, Making Report as per the shifts.</w:t>
      </w:r>
    </w:p>
    <w:p w14:paraId="65DEB8EC"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Keeping Track of Safe lock across Thailand &amp; Malaysia Hyper, Thalad &amp; Express Tesco Stores &amp; Prepare Safe lock Reports on Daily Basis &amp; send the report to Managers for auditing Purpose.</w:t>
      </w:r>
    </w:p>
    <w:p w14:paraId="2C69139F" w14:textId="77777777" w:rsidR="00A17CF4" w:rsidRPr="00A17CF4" w:rsidRDefault="00A17CF4" w:rsidP="0002201F">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Fixing up RTS (Real Time Sales) related issues, which happens at Tesco Stores across Europe Region.</w:t>
      </w:r>
    </w:p>
    <w:p w14:paraId="3A21572F" w14:textId="4E3033DF" w:rsidR="00A17CF4" w:rsidRPr="00A65A21" w:rsidRDefault="00A17CF4" w:rsidP="00AA6B2A">
      <w:pPr>
        <w:numPr>
          <w:ilvl w:val="0"/>
          <w:numId w:val="4"/>
        </w:numPr>
        <w:shd w:val="clear" w:color="auto" w:fill="FFFFFF"/>
        <w:spacing w:after="75"/>
        <w:ind w:left="900" w:right="0"/>
        <w:jc w:val="both"/>
        <w:rPr>
          <w:rFonts w:ascii="Source Sans Pro" w:eastAsia="Times New Roman" w:hAnsi="Source Sans Pro" w:cs="Times New Roman"/>
          <w:color w:val="58585F"/>
          <w:sz w:val="21"/>
          <w:szCs w:val="21"/>
          <w:lang w:eastAsia="en-US"/>
        </w:rPr>
      </w:pPr>
      <w:r w:rsidRPr="00A17CF4">
        <w:rPr>
          <w:rFonts w:ascii="Source Sans Pro" w:eastAsia="Times New Roman" w:hAnsi="Source Sans Pro" w:cs="Times New Roman"/>
          <w:color w:val="58585F"/>
          <w:sz w:val="21"/>
          <w:szCs w:val="21"/>
          <w:lang w:eastAsia="en-US"/>
        </w:rPr>
        <w:t>Monitoring Spunk &amp; AppDynamics Journeys (Orders), Investigate Failed Journeys &amp; reach out to the user via email or call if any issues reporting.</w:t>
      </w:r>
    </w:p>
    <w:p w14:paraId="2D039140" w14:textId="77777777" w:rsidR="0002201F" w:rsidRPr="00396373" w:rsidRDefault="0002201F" w:rsidP="0002201F">
      <w:pPr>
        <w:rPr>
          <w:b/>
          <w:color w:val="444027" w:themeColor="background2" w:themeShade="40"/>
        </w:rPr>
      </w:pPr>
      <w:r w:rsidRPr="00396373">
        <w:rPr>
          <w:b/>
          <w:color w:val="444027" w:themeColor="background2" w:themeShade="40"/>
        </w:rPr>
        <w:t>QuintilesIMS Cloud Infrastructure Operation Engineer</w:t>
      </w:r>
    </w:p>
    <w:p w14:paraId="7CE805A9" w14:textId="4BFEA806" w:rsidR="0002201F" w:rsidRPr="00396373" w:rsidRDefault="0002201F" w:rsidP="0002201F">
      <w:pPr>
        <w:rPr>
          <w:color w:val="444027" w:themeColor="background2" w:themeShade="40"/>
        </w:rPr>
      </w:pPr>
      <w:r w:rsidRPr="00396373">
        <w:rPr>
          <w:color w:val="444027" w:themeColor="background2" w:themeShade="40"/>
        </w:rPr>
        <w:t>November 2016–December 2017</w:t>
      </w:r>
    </w:p>
    <w:p w14:paraId="7D07EAAF" w14:textId="77777777" w:rsidR="0002201F" w:rsidRPr="00396373" w:rsidRDefault="0002201F" w:rsidP="0002201F">
      <w:pPr>
        <w:rPr>
          <w:color w:val="444027" w:themeColor="background2" w:themeShade="40"/>
        </w:rPr>
      </w:pPr>
      <w:r w:rsidRPr="00396373">
        <w:rPr>
          <w:color w:val="444027" w:themeColor="background2" w:themeShade="40"/>
        </w:rPr>
        <w:t xml:space="preserve">Roles &amp; Responsibility: - </w:t>
      </w:r>
    </w:p>
    <w:p w14:paraId="0F4FADB6"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My Primary Job Responsibility was to Monitor &amp; Troubleshoot OS related issues on AWS Cloud Infrastructure (Windows, Linux).</w:t>
      </w:r>
    </w:p>
    <w:p w14:paraId="7EC7CCD2"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Provisioning &amp; Deploying New EC2 servers in Production Environment, Maintenance of AWS Resources.</w:t>
      </w:r>
    </w:p>
    <w:p w14:paraId="52098CD9"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Handling responsibilities of providing 24x7-infrastructure support in production environment Monitoring of Hosts/Nodes, Network Devices for downtime, utilization, throughput, and response times using SolarWinds.</w:t>
      </w:r>
    </w:p>
    <w:p w14:paraId="536D44B6"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I had worked on 24 x7x 365 shift-based operational environments providing level 2 response, solution, escalation to alarms from network, vm servers, and cloud hosted application errors.</w:t>
      </w:r>
    </w:p>
    <w:p w14:paraId="21F1D8D4"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Enabling CloudWatch for monitoring EC2 instances and Elastic Load Balancers.</w:t>
      </w:r>
    </w:p>
    <w:p w14:paraId="56180745"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Experienced in maintaining VPC and private subnets and distributed them as groups into various availability zones.</w:t>
      </w:r>
    </w:p>
    <w:p w14:paraId="72DBBC21"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Experience in maintenance and configuration of user accounts for DEV/QA/PROD servers and Managing IAM roles, Setting S3 Bucket Policy, lifecycle.</w:t>
      </w:r>
    </w:p>
    <w:p w14:paraId="72CD2490"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Involved in the migration and implementation of multiple virtual machines &amp; hosted applications from On-premise to cloud using AWS vm Migration Tools.</w:t>
      </w:r>
    </w:p>
    <w:p w14:paraId="43009BC7"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Provisioning and Deploying, Configuring Linux &amp; windows instances in AWS EC2 for the respective team.</w:t>
      </w:r>
    </w:p>
    <w:p w14:paraId="0964F7B0"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Managing &amp; Troubleshooting Basic issues for windows &amp; Red hat Linux Servers Reported By users.</w:t>
      </w:r>
    </w:p>
    <w:p w14:paraId="017EDEFA"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Manage, maintain, upgrade and monitor EC2 Instances hosted at AWS environments.</w:t>
      </w:r>
    </w:p>
    <w:p w14:paraId="7B3CCD98"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Deploying EC2 instance, creating Managing IAM Policy, managing VPC, NACL and Security groups, Monitoring Servers in CloudWatch dashboards.</w:t>
      </w:r>
    </w:p>
    <w:p w14:paraId="66A849F0" w14:textId="77777777" w:rsidR="0002201F" w:rsidRPr="0002201F" w:rsidRDefault="0002201F" w:rsidP="0002201F">
      <w:pPr>
        <w:numPr>
          <w:ilvl w:val="0"/>
          <w:numId w:val="5"/>
        </w:numPr>
        <w:shd w:val="clear" w:color="auto" w:fill="FFFFFF"/>
        <w:spacing w:after="75"/>
        <w:ind w:left="900" w:right="0"/>
        <w:rPr>
          <w:rFonts w:ascii="Source Sans Pro" w:eastAsia="Times New Roman" w:hAnsi="Source Sans Pro" w:cs="Times New Roman"/>
          <w:color w:val="58585F"/>
          <w:sz w:val="21"/>
          <w:szCs w:val="21"/>
          <w:lang w:eastAsia="en-US"/>
        </w:rPr>
      </w:pPr>
      <w:r w:rsidRPr="0002201F">
        <w:rPr>
          <w:rFonts w:ascii="Source Sans Pro" w:eastAsia="Times New Roman" w:hAnsi="Source Sans Pro" w:cs="Times New Roman"/>
          <w:color w:val="58585F"/>
          <w:sz w:val="21"/>
          <w:szCs w:val="21"/>
          <w:lang w:eastAsia="en-US"/>
        </w:rPr>
        <w:t>Designing of VPC Components such as route tables Network Policy, Security Group, subnetting, routing, Nat, elastic ip, Internet gateway.</w:t>
      </w:r>
    </w:p>
    <w:p w14:paraId="0380BE0F" w14:textId="77777777" w:rsidR="0002201F" w:rsidRPr="004D3011" w:rsidRDefault="0002201F" w:rsidP="0002201F"/>
    <w:p w14:paraId="34054F0E" w14:textId="5F76FFC4" w:rsidR="00AC5C77" w:rsidRPr="00A65A21" w:rsidRDefault="006F44F9" w:rsidP="00AC5C77">
      <w:pPr>
        <w:rPr>
          <w:color w:val="444027" w:themeColor="background2" w:themeShade="40"/>
        </w:rPr>
      </w:pPr>
      <w:r w:rsidRPr="00A65A21">
        <w:rPr>
          <w:color w:val="444027" w:themeColor="background2" w:themeShade="40"/>
        </w:rPr>
        <w:t>Symphony Teleca NOC Engineer</w:t>
      </w:r>
    </w:p>
    <w:p w14:paraId="114259B1" w14:textId="46EFCF0B" w:rsidR="006F44F9" w:rsidRPr="00A65A21" w:rsidRDefault="006F44F9" w:rsidP="006F44F9">
      <w:pPr>
        <w:rPr>
          <w:color w:val="444027" w:themeColor="background2" w:themeShade="40"/>
        </w:rPr>
      </w:pPr>
      <w:r w:rsidRPr="00A65A21">
        <w:rPr>
          <w:color w:val="444027" w:themeColor="background2" w:themeShade="40"/>
        </w:rPr>
        <w:t>May 201</w:t>
      </w:r>
      <w:r w:rsidR="009D35E8">
        <w:rPr>
          <w:color w:val="444027" w:themeColor="background2" w:themeShade="40"/>
        </w:rPr>
        <w:t>5</w:t>
      </w:r>
      <w:r w:rsidRPr="00A65A21">
        <w:rPr>
          <w:color w:val="444027" w:themeColor="background2" w:themeShade="40"/>
        </w:rPr>
        <w:t>–November 201</w:t>
      </w:r>
      <w:r w:rsidR="009D35E8">
        <w:rPr>
          <w:color w:val="444027" w:themeColor="background2" w:themeShade="40"/>
        </w:rPr>
        <w:t>6</w:t>
      </w:r>
    </w:p>
    <w:p w14:paraId="40C12947" w14:textId="419A1B8D" w:rsidR="006F44F9" w:rsidRPr="00A65A21" w:rsidRDefault="006F44F9" w:rsidP="006F44F9">
      <w:pPr>
        <w:rPr>
          <w:color w:val="444027" w:themeColor="background2" w:themeShade="40"/>
        </w:rPr>
      </w:pPr>
      <w:r w:rsidRPr="00A65A21">
        <w:rPr>
          <w:color w:val="444027" w:themeColor="background2" w:themeShade="40"/>
        </w:rPr>
        <w:t xml:space="preserve">Roles &amp; Responsibility: - </w:t>
      </w:r>
    </w:p>
    <w:p w14:paraId="501FD06E" w14:textId="77777777" w:rsidR="006F44F9" w:rsidRPr="00396373" w:rsidRDefault="006F44F9" w:rsidP="006F44F9">
      <w:pPr>
        <w:rPr>
          <w:color w:val="444027" w:themeColor="background2" w:themeShade="40"/>
        </w:rPr>
      </w:pPr>
    </w:p>
    <w:p w14:paraId="5D4D4015"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ROLES AND RESPONSIBILITIES.</w:t>
      </w:r>
    </w:p>
    <w:p w14:paraId="77A0527F"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NOC Monitoring using Nagios Software, SolarWinds tool for network problem identification &amp; Coordinating with Network Team &amp; ISP.</w:t>
      </w:r>
    </w:p>
    <w:p w14:paraId="5C89CF6A"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Monitoring Windows Servers, Linux Servers, ESXI Hosts, Network and Backup based on priority.</w:t>
      </w:r>
    </w:p>
    <w:p w14:paraId="2DE70A53"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Using SCOM/Nagios/SolarWinds Tool for monitoring and Commvault for Backup.</w:t>
      </w:r>
    </w:p>
    <w:p w14:paraId="1383CC73"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Configuring Host and Host Group, services, Nagios client agents in Nagios admin Panel for monitoring.</w:t>
      </w:r>
    </w:p>
    <w:p w14:paraId="42471764"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Installation, Configuration, and basic Troubleshooting of Windows Servers.</w:t>
      </w:r>
    </w:p>
    <w:p w14:paraId="3C593956"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In the event of a network outage, need to follow a set of procedures to facilitate quick resolution.</w:t>
      </w:r>
    </w:p>
    <w:p w14:paraId="45F96232"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They are incident alert, tracking, identification, Isolation, notification and Escalation for internal and external (ISP's or customers).</w:t>
      </w:r>
    </w:p>
    <w:p w14:paraId="0B38FCB9"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Configuring Nagios XI for monitoring hosts, services, setting threshold for Critical, Warning level alert &amp; Support level.</w:t>
      </w:r>
    </w:p>
    <w:p w14:paraId="2443EF8B"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Coordinate with concerned GOC/Core IT team if the Servers CPU/Memory/Hard disk Utilization crosses threshold.</w:t>
      </w:r>
    </w:p>
    <w:p w14:paraId="5D497306" w14:textId="77777777" w:rsidR="006F44F9" w:rsidRPr="006F44F9" w:rsidRDefault="006F44F9" w:rsidP="006F44F9">
      <w:pPr>
        <w:numPr>
          <w:ilvl w:val="0"/>
          <w:numId w:val="6"/>
        </w:numPr>
        <w:shd w:val="clear" w:color="auto" w:fill="FFFFFF"/>
        <w:spacing w:after="75"/>
        <w:ind w:left="900" w:right="0"/>
        <w:rPr>
          <w:rFonts w:ascii="Source Sans Pro" w:eastAsia="Times New Roman" w:hAnsi="Source Sans Pro" w:cs="Times New Roman"/>
          <w:color w:val="58585F"/>
          <w:sz w:val="21"/>
          <w:szCs w:val="21"/>
          <w:lang w:eastAsia="en-US"/>
        </w:rPr>
      </w:pPr>
      <w:r w:rsidRPr="006F44F9">
        <w:rPr>
          <w:rFonts w:ascii="Source Sans Pro" w:eastAsia="Times New Roman" w:hAnsi="Source Sans Pro" w:cs="Times New Roman"/>
          <w:color w:val="58585F"/>
          <w:sz w:val="21"/>
          <w:szCs w:val="21"/>
          <w:lang w:eastAsia="en-US"/>
        </w:rPr>
        <w:t>Maintain LTO Storage Tape Archival Backup on weekly and monthly basis.</w:t>
      </w:r>
    </w:p>
    <w:p w14:paraId="51215A6A" w14:textId="77777777" w:rsidR="006F44F9" w:rsidRPr="00396373" w:rsidRDefault="006F44F9" w:rsidP="006F44F9">
      <w:pPr>
        <w:rPr>
          <w:color w:val="444027" w:themeColor="background2" w:themeShade="40"/>
        </w:rPr>
      </w:pPr>
    </w:p>
    <w:p w14:paraId="7B3BEC89" w14:textId="77777777" w:rsidR="00AC5C77" w:rsidRPr="001D5A57" w:rsidRDefault="00AC5C77" w:rsidP="005D47DE">
      <w:pPr>
        <w:rPr>
          <w:rStyle w:val="Hyperlink"/>
        </w:rPr>
      </w:pPr>
    </w:p>
    <w:sectPr w:rsidR="00AC5C77" w:rsidRPr="001D5A57" w:rsidSect="00F56513">
      <w:headerReference w:type="default" r:id="rId18"/>
      <w:pgSz w:w="12240" w:h="15840"/>
      <w:pgMar w:top="360" w:right="360" w:bottom="360" w:left="360" w:header="288"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41B56" w14:textId="77777777" w:rsidR="000E51A1" w:rsidRDefault="000E51A1" w:rsidP="00C51CF5">
      <w:r>
        <w:separator/>
      </w:r>
    </w:p>
  </w:endnote>
  <w:endnote w:type="continuationSeparator" w:id="0">
    <w:p w14:paraId="75BB5D2F" w14:textId="77777777" w:rsidR="000E51A1" w:rsidRDefault="000E51A1" w:rsidP="00C51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30CA7" w14:textId="77777777" w:rsidR="000E51A1" w:rsidRDefault="000E51A1" w:rsidP="00C51CF5">
      <w:r>
        <w:separator/>
      </w:r>
    </w:p>
  </w:footnote>
  <w:footnote w:type="continuationSeparator" w:id="0">
    <w:p w14:paraId="5FC14256" w14:textId="77777777" w:rsidR="000E51A1" w:rsidRDefault="000E51A1" w:rsidP="00C51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77203" w14:textId="77777777" w:rsidR="00C51CF5" w:rsidRDefault="00F56513">
    <w:pPr>
      <w:pStyle w:val="Header"/>
    </w:pPr>
    <w:r>
      <w:rPr>
        <w:noProof/>
      </w:rPr>
      <mc:AlternateContent>
        <mc:Choice Requires="wps">
          <w:drawing>
            <wp:anchor distT="0" distB="0" distL="114300" distR="114300" simplePos="0" relativeHeight="251659264" behindDoc="1" locked="0" layoutInCell="1" allowOverlap="1" wp14:anchorId="62716BF6" wp14:editId="3447AEC9">
              <wp:simplePos x="0" y="0"/>
              <wp:positionH relativeFrom="page">
                <wp:posOffset>228600</wp:posOffset>
              </wp:positionH>
              <wp:positionV relativeFrom="page">
                <wp:align>center</wp:align>
              </wp:positionV>
              <wp:extent cx="3005070" cy="9467090"/>
              <wp:effectExtent l="0" t="0" r="0" b="3175"/>
              <wp:wrapNone/>
              <wp:docPr id="4" name="Manual Input 4"/>
              <wp:cNvGraphicFramePr/>
              <a:graphic xmlns:a="http://schemas.openxmlformats.org/drawingml/2006/main">
                <a:graphicData uri="http://schemas.microsoft.com/office/word/2010/wordprocessingShape">
                  <wps:wsp>
                    <wps:cNvSpPr/>
                    <wps:spPr>
                      <a:xfrm>
                        <a:off x="0" y="0"/>
                        <a:ext cx="3005070" cy="9467090"/>
                      </a:xfrm>
                      <a:prstGeom prst="flowChartManualInput">
                        <a:avLst/>
                      </a:prstGeom>
                      <a:solidFill>
                        <a:schemeClr val="accent1">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40500</wp14:pctWidth>
              </wp14:sizeRelH>
              <wp14:sizeRelV relativeFrom="page">
                <wp14:pctHeight>94100</wp14:pctHeight>
              </wp14:sizeRelV>
            </wp:anchor>
          </w:drawing>
        </mc:Choice>
        <mc:Fallback>
          <w:pict>
            <v:shapetype w14:anchorId="39B8BB99" id="_x0000_t118" coordsize="21600,21600" o:spt="118" path="m,4292l21600,r,21600l,21600xe">
              <v:stroke joinstyle="miter"/>
              <v:path gradientshapeok="t" o:connecttype="custom" o:connectlocs="10800,2146;0,10800;10800,21600;21600,10800" textboxrect="0,4291,21600,21600"/>
            </v:shapetype>
            <v:shape id="Manual Input 4" o:spid="_x0000_s1026" type="#_x0000_t118" style="position:absolute;margin-left:18pt;margin-top:0;width:236.6pt;height:745.45pt;z-index:-251657216;visibility:visible;mso-wrap-style:square;mso-width-percent:405;mso-height-percent:941;mso-wrap-distance-left:9pt;mso-wrap-distance-top:0;mso-wrap-distance-right:9pt;mso-wrap-distance-bottom:0;mso-position-horizontal:absolute;mso-position-horizontal-relative:page;mso-position-vertical:center;mso-position-vertical-relative:page;mso-width-percent:405;mso-height-percent:94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" fillcolor="#eaf4d7 [660]" stroked="f"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AC02A6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0948B5"/>
    <w:multiLevelType w:val="multilevel"/>
    <w:tmpl w:val="31F6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75A"/>
    <w:multiLevelType w:val="multilevel"/>
    <w:tmpl w:val="4E1E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D1DE6"/>
    <w:multiLevelType w:val="multilevel"/>
    <w:tmpl w:val="6044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8149BD"/>
    <w:multiLevelType w:val="multilevel"/>
    <w:tmpl w:val="3576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2343DD"/>
    <w:multiLevelType w:val="hybridMultilevel"/>
    <w:tmpl w:val="4F78F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1645C1"/>
    <w:multiLevelType w:val="multilevel"/>
    <w:tmpl w:val="732C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2"/>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A57"/>
    <w:rsid w:val="0002201F"/>
    <w:rsid w:val="000521EF"/>
    <w:rsid w:val="00092588"/>
    <w:rsid w:val="000A545F"/>
    <w:rsid w:val="000A6005"/>
    <w:rsid w:val="000E1516"/>
    <w:rsid w:val="000E51A1"/>
    <w:rsid w:val="000F3BEA"/>
    <w:rsid w:val="0010314C"/>
    <w:rsid w:val="00103671"/>
    <w:rsid w:val="00135E33"/>
    <w:rsid w:val="00153B84"/>
    <w:rsid w:val="00196AAB"/>
    <w:rsid w:val="001A0746"/>
    <w:rsid w:val="001A4D1A"/>
    <w:rsid w:val="001B0B3D"/>
    <w:rsid w:val="001C1C56"/>
    <w:rsid w:val="001D5A57"/>
    <w:rsid w:val="002326AF"/>
    <w:rsid w:val="00264B45"/>
    <w:rsid w:val="002838B1"/>
    <w:rsid w:val="002E5211"/>
    <w:rsid w:val="002E6F6F"/>
    <w:rsid w:val="003660D6"/>
    <w:rsid w:val="00396373"/>
    <w:rsid w:val="003B0DB8"/>
    <w:rsid w:val="003B6C88"/>
    <w:rsid w:val="003D1BA8"/>
    <w:rsid w:val="003E31C3"/>
    <w:rsid w:val="003F311C"/>
    <w:rsid w:val="003F3B41"/>
    <w:rsid w:val="003F65AC"/>
    <w:rsid w:val="00431999"/>
    <w:rsid w:val="004428C4"/>
    <w:rsid w:val="00443E2D"/>
    <w:rsid w:val="00465112"/>
    <w:rsid w:val="004A2509"/>
    <w:rsid w:val="004C5544"/>
    <w:rsid w:val="004C59AA"/>
    <w:rsid w:val="004D33BA"/>
    <w:rsid w:val="00512DFD"/>
    <w:rsid w:val="00572086"/>
    <w:rsid w:val="00584589"/>
    <w:rsid w:val="00585836"/>
    <w:rsid w:val="0059576F"/>
    <w:rsid w:val="00597871"/>
    <w:rsid w:val="005A3A7E"/>
    <w:rsid w:val="005B05ED"/>
    <w:rsid w:val="005D47DE"/>
    <w:rsid w:val="005F364E"/>
    <w:rsid w:val="0062123A"/>
    <w:rsid w:val="00635EF0"/>
    <w:rsid w:val="0064135C"/>
    <w:rsid w:val="00646E75"/>
    <w:rsid w:val="0065688F"/>
    <w:rsid w:val="00663587"/>
    <w:rsid w:val="00680EB6"/>
    <w:rsid w:val="006B6894"/>
    <w:rsid w:val="006D409C"/>
    <w:rsid w:val="006F44F9"/>
    <w:rsid w:val="00701601"/>
    <w:rsid w:val="00716C74"/>
    <w:rsid w:val="00722B7C"/>
    <w:rsid w:val="00731796"/>
    <w:rsid w:val="007416A4"/>
    <w:rsid w:val="00776643"/>
    <w:rsid w:val="00796776"/>
    <w:rsid w:val="00797579"/>
    <w:rsid w:val="007A0C25"/>
    <w:rsid w:val="007D0F5B"/>
    <w:rsid w:val="007D24E8"/>
    <w:rsid w:val="008421AC"/>
    <w:rsid w:val="00882E29"/>
    <w:rsid w:val="008C51E5"/>
    <w:rsid w:val="008F290E"/>
    <w:rsid w:val="00942045"/>
    <w:rsid w:val="00964B9F"/>
    <w:rsid w:val="009D35E8"/>
    <w:rsid w:val="009F215D"/>
    <w:rsid w:val="00A03759"/>
    <w:rsid w:val="00A053F5"/>
    <w:rsid w:val="00A10CDA"/>
    <w:rsid w:val="00A17CF4"/>
    <w:rsid w:val="00A65A21"/>
    <w:rsid w:val="00A73BCA"/>
    <w:rsid w:val="00A75FCE"/>
    <w:rsid w:val="00A87BE8"/>
    <w:rsid w:val="00AA6B2A"/>
    <w:rsid w:val="00AC5509"/>
    <w:rsid w:val="00AC5C77"/>
    <w:rsid w:val="00AE13AC"/>
    <w:rsid w:val="00AF4EA4"/>
    <w:rsid w:val="00B0669D"/>
    <w:rsid w:val="00B12662"/>
    <w:rsid w:val="00B41156"/>
    <w:rsid w:val="00B90CEF"/>
    <w:rsid w:val="00B95D4D"/>
    <w:rsid w:val="00BA7AA3"/>
    <w:rsid w:val="00BC145F"/>
    <w:rsid w:val="00BD438C"/>
    <w:rsid w:val="00BD7740"/>
    <w:rsid w:val="00BE1FCD"/>
    <w:rsid w:val="00C228F5"/>
    <w:rsid w:val="00C51CF5"/>
    <w:rsid w:val="00C85231"/>
    <w:rsid w:val="00C93D20"/>
    <w:rsid w:val="00CA407F"/>
    <w:rsid w:val="00CC35AE"/>
    <w:rsid w:val="00CD1550"/>
    <w:rsid w:val="00CE1E3F"/>
    <w:rsid w:val="00D00A30"/>
    <w:rsid w:val="00D306ED"/>
    <w:rsid w:val="00D31C52"/>
    <w:rsid w:val="00D325DD"/>
    <w:rsid w:val="00D8219D"/>
    <w:rsid w:val="00D82203"/>
    <w:rsid w:val="00D8438A"/>
    <w:rsid w:val="00DA7111"/>
    <w:rsid w:val="00DB46B2"/>
    <w:rsid w:val="00DB6F83"/>
    <w:rsid w:val="00DC71AE"/>
    <w:rsid w:val="00E31D88"/>
    <w:rsid w:val="00E35FA8"/>
    <w:rsid w:val="00E55D74"/>
    <w:rsid w:val="00E75D5E"/>
    <w:rsid w:val="00E774C3"/>
    <w:rsid w:val="00E85316"/>
    <w:rsid w:val="00E8541C"/>
    <w:rsid w:val="00EA5C87"/>
    <w:rsid w:val="00EB6816"/>
    <w:rsid w:val="00F56513"/>
    <w:rsid w:val="00F741F8"/>
    <w:rsid w:val="00F74F2D"/>
    <w:rsid w:val="00F86596"/>
    <w:rsid w:val="00F900DC"/>
    <w:rsid w:val="00FC5CD1"/>
    <w:rsid w:val="00FD27BC"/>
    <w:rsid w:val="00FE3B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FC0F9"/>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sdException w:name="Smart Link Error" w:semiHidden="1" w:unhideWhenUsed="1"/>
  </w:latentStyles>
  <w:style w:type="paragraph" w:default="1" w:styleId="Normal">
    <w:name w:val="Normal"/>
    <w:qFormat/>
    <w:rsid w:val="006F44F9"/>
    <w:pPr>
      <w:ind w:right="360"/>
    </w:pPr>
    <w:rPr>
      <w:sz w:val="22"/>
    </w:rPr>
  </w:style>
  <w:style w:type="paragraph" w:styleId="Heading1">
    <w:name w:val="heading 1"/>
    <w:basedOn w:val="Normal"/>
    <w:next w:val="Normal"/>
    <w:link w:val="Heading1Char"/>
    <w:uiPriority w:val="9"/>
    <w:qFormat/>
    <w:rsid w:val="00AC5509"/>
    <w:pPr>
      <w:keepNext/>
      <w:keepLines/>
      <w:outlineLvl w:val="0"/>
    </w:pPr>
    <w:rPr>
      <w:rFonts w:asciiTheme="majorHAnsi" w:eastAsiaTheme="majorEastAsia" w:hAnsiTheme="majorHAnsi" w:cstheme="majorBidi"/>
      <w:caps/>
      <w:color w:val="FFFFFF" w:themeColor="background1"/>
      <w:sz w:val="48"/>
      <w:szCs w:val="32"/>
    </w:rPr>
  </w:style>
  <w:style w:type="paragraph" w:styleId="Heading2">
    <w:name w:val="heading 2"/>
    <w:basedOn w:val="Normal"/>
    <w:next w:val="Normal"/>
    <w:link w:val="Heading2Char"/>
    <w:uiPriority w:val="9"/>
    <w:qFormat/>
    <w:rsid w:val="00443E2D"/>
    <w:pPr>
      <w:keepNext/>
      <w:keepLines/>
      <w:pBdr>
        <w:bottom w:val="single" w:sz="8" w:space="1" w:color="99CB38" w:themeColor="accent1"/>
      </w:pBdr>
      <w:spacing w:before="200" w:line="276" w:lineRule="auto"/>
      <w:outlineLvl w:val="1"/>
    </w:pPr>
    <w:rPr>
      <w:rFonts w:asciiTheme="majorHAnsi" w:eastAsiaTheme="majorEastAsia" w:hAnsiTheme="majorHAnsi" w:cstheme="majorBidi"/>
      <w:b/>
      <w:bCs/>
      <w:caps/>
      <w:sz w:val="26"/>
      <w:szCs w:val="26"/>
    </w:rPr>
  </w:style>
  <w:style w:type="paragraph" w:styleId="Heading3">
    <w:name w:val="heading 3"/>
    <w:basedOn w:val="Normal"/>
    <w:next w:val="Normal"/>
    <w:link w:val="Heading3Char"/>
    <w:uiPriority w:val="9"/>
    <w:semiHidden/>
    <w:qFormat/>
    <w:rsid w:val="00C51CF5"/>
    <w:pPr>
      <w:keepNext/>
      <w:keepLines/>
      <w:spacing w:before="40"/>
      <w:outlineLvl w:val="2"/>
    </w:pPr>
    <w:rPr>
      <w:rFonts w:asciiTheme="majorHAnsi" w:eastAsiaTheme="majorEastAsia" w:hAnsiTheme="majorHAnsi" w:cstheme="majorBidi"/>
      <w:color w:val="4C661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3E2D"/>
    <w:rPr>
      <w:rFonts w:asciiTheme="majorHAnsi" w:eastAsiaTheme="majorEastAsia" w:hAnsiTheme="majorHAnsi" w:cstheme="majorBidi"/>
      <w:b/>
      <w:bCs/>
      <w:caps/>
      <w:sz w:val="26"/>
      <w:szCs w:val="26"/>
    </w:rPr>
  </w:style>
  <w:style w:type="paragraph" w:styleId="Title">
    <w:name w:val="Title"/>
    <w:basedOn w:val="Normal"/>
    <w:next w:val="Normal"/>
    <w:link w:val="TitleChar"/>
    <w:uiPriority w:val="10"/>
    <w:qFormat/>
    <w:rsid w:val="00443E2D"/>
    <w:pPr>
      <w:spacing w:after="300"/>
      <w:contextualSpacing/>
      <w:jc w:val="center"/>
    </w:pPr>
    <w:rPr>
      <w:rFonts w:asciiTheme="majorHAnsi" w:eastAsiaTheme="majorEastAsia" w:hAnsiTheme="majorHAnsi" w:cstheme="majorBidi"/>
      <w:caps/>
      <w:spacing w:val="5"/>
      <w:kern w:val="28"/>
      <w:sz w:val="72"/>
      <w:szCs w:val="52"/>
    </w:rPr>
  </w:style>
  <w:style w:type="character" w:customStyle="1" w:styleId="TitleChar">
    <w:name w:val="Title Char"/>
    <w:basedOn w:val="DefaultParagraphFont"/>
    <w:link w:val="Title"/>
    <w:uiPriority w:val="10"/>
    <w:rsid w:val="00443E2D"/>
    <w:rPr>
      <w:rFonts w:asciiTheme="majorHAnsi" w:eastAsiaTheme="majorEastAsia" w:hAnsiTheme="majorHAnsi" w:cstheme="majorBidi"/>
      <w:caps/>
      <w:spacing w:val="5"/>
      <w:kern w:val="28"/>
      <w:sz w:val="72"/>
      <w:szCs w:val="52"/>
    </w:rPr>
  </w:style>
  <w:style w:type="character" w:styleId="Emphasis">
    <w:name w:val="Emphasis"/>
    <w:basedOn w:val="DefaultParagraphFont"/>
    <w:uiPriority w:val="11"/>
    <w:semiHidden/>
    <w:qFormat/>
    <w:rsid w:val="00B90CEF"/>
    <w:rPr>
      <w:i/>
      <w:iCs/>
    </w:rPr>
  </w:style>
  <w:style w:type="paragraph" w:styleId="ListParagraph">
    <w:name w:val="List Paragraph"/>
    <w:basedOn w:val="Normal"/>
    <w:uiPriority w:val="34"/>
    <w:semiHidden/>
    <w:qFormat/>
    <w:rsid w:val="003B0DB8"/>
    <w:pPr>
      <w:ind w:left="720"/>
      <w:contextualSpacing/>
    </w:pPr>
  </w:style>
  <w:style w:type="paragraph" w:styleId="Header">
    <w:name w:val="header"/>
    <w:basedOn w:val="Normal"/>
    <w:link w:val="HeaderChar"/>
    <w:uiPriority w:val="99"/>
    <w:semiHidden/>
    <w:rsid w:val="00C51CF5"/>
    <w:pPr>
      <w:tabs>
        <w:tab w:val="center" w:pos="4680"/>
        <w:tab w:val="right" w:pos="9360"/>
      </w:tabs>
    </w:pPr>
  </w:style>
  <w:style w:type="character" w:customStyle="1" w:styleId="HeaderChar">
    <w:name w:val="Header Char"/>
    <w:basedOn w:val="DefaultParagraphFont"/>
    <w:link w:val="Header"/>
    <w:uiPriority w:val="99"/>
    <w:semiHidden/>
    <w:rsid w:val="00153B84"/>
  </w:style>
  <w:style w:type="paragraph" w:styleId="Footer">
    <w:name w:val="footer"/>
    <w:basedOn w:val="Normal"/>
    <w:link w:val="FooterChar"/>
    <w:uiPriority w:val="99"/>
    <w:semiHidden/>
    <w:rsid w:val="00C51CF5"/>
    <w:pPr>
      <w:tabs>
        <w:tab w:val="center" w:pos="4680"/>
        <w:tab w:val="right" w:pos="9360"/>
      </w:tabs>
    </w:pPr>
  </w:style>
  <w:style w:type="character" w:customStyle="1" w:styleId="FooterChar">
    <w:name w:val="Footer Char"/>
    <w:basedOn w:val="DefaultParagraphFont"/>
    <w:link w:val="Footer"/>
    <w:uiPriority w:val="99"/>
    <w:semiHidden/>
    <w:rsid w:val="00572086"/>
    <w:rPr>
      <w:sz w:val="22"/>
    </w:rPr>
  </w:style>
  <w:style w:type="character" w:customStyle="1" w:styleId="Heading3Char">
    <w:name w:val="Heading 3 Char"/>
    <w:basedOn w:val="DefaultParagraphFont"/>
    <w:link w:val="Heading3"/>
    <w:uiPriority w:val="9"/>
    <w:semiHidden/>
    <w:rsid w:val="00572086"/>
    <w:rPr>
      <w:rFonts w:asciiTheme="majorHAnsi" w:eastAsiaTheme="majorEastAsia" w:hAnsiTheme="majorHAnsi" w:cstheme="majorBidi"/>
      <w:color w:val="4C661A" w:themeColor="accent1" w:themeShade="7F"/>
      <w:sz w:val="22"/>
    </w:rPr>
  </w:style>
  <w:style w:type="paragraph" w:styleId="Date">
    <w:name w:val="Date"/>
    <w:basedOn w:val="Normal"/>
    <w:next w:val="Normal"/>
    <w:link w:val="DateChar"/>
    <w:uiPriority w:val="99"/>
    <w:rsid w:val="00C51CF5"/>
    <w:rPr>
      <w:sz w:val="18"/>
      <w:szCs w:val="22"/>
    </w:rPr>
  </w:style>
  <w:style w:type="character" w:customStyle="1" w:styleId="DateChar">
    <w:name w:val="Date Char"/>
    <w:basedOn w:val="DefaultParagraphFont"/>
    <w:link w:val="Date"/>
    <w:uiPriority w:val="99"/>
    <w:rsid w:val="00C51CF5"/>
    <w:rPr>
      <w:sz w:val="18"/>
      <w:szCs w:val="22"/>
    </w:rPr>
  </w:style>
  <w:style w:type="character" w:styleId="Hyperlink">
    <w:name w:val="Hyperlink"/>
    <w:basedOn w:val="DefaultParagraphFont"/>
    <w:uiPriority w:val="99"/>
    <w:unhideWhenUsed/>
    <w:rsid w:val="00AC5509"/>
    <w:rPr>
      <w:color w:val="31521B" w:themeColor="accent2" w:themeShade="80"/>
      <w:u w:val="single"/>
    </w:rPr>
  </w:style>
  <w:style w:type="character" w:styleId="PlaceholderText">
    <w:name w:val="Placeholder Text"/>
    <w:basedOn w:val="DefaultParagraphFont"/>
    <w:uiPriority w:val="99"/>
    <w:semiHidden/>
    <w:rsid w:val="00C51CF5"/>
    <w:rPr>
      <w:color w:val="808080"/>
    </w:rPr>
  </w:style>
  <w:style w:type="paragraph" w:styleId="Subtitle">
    <w:name w:val="Subtitle"/>
    <w:basedOn w:val="Normal"/>
    <w:next w:val="Normal"/>
    <w:link w:val="SubtitleChar"/>
    <w:uiPriority w:val="11"/>
    <w:qFormat/>
    <w:rsid w:val="00443E2D"/>
    <w:pPr>
      <w:spacing w:after="360"/>
      <w:jc w:val="center"/>
    </w:pPr>
    <w:rPr>
      <w:spacing w:val="19"/>
      <w:w w:val="86"/>
      <w:sz w:val="32"/>
      <w:szCs w:val="28"/>
      <w:fitText w:val="2160" w:id="1744560130"/>
    </w:rPr>
  </w:style>
  <w:style w:type="character" w:customStyle="1" w:styleId="SubtitleChar">
    <w:name w:val="Subtitle Char"/>
    <w:basedOn w:val="DefaultParagraphFont"/>
    <w:link w:val="Subtitle"/>
    <w:uiPriority w:val="11"/>
    <w:rsid w:val="00443E2D"/>
    <w:rPr>
      <w:spacing w:val="19"/>
      <w:w w:val="86"/>
      <w:sz w:val="32"/>
      <w:szCs w:val="28"/>
      <w:fitText w:val="2160" w:id="1744560130"/>
    </w:rPr>
  </w:style>
  <w:style w:type="character" w:customStyle="1" w:styleId="Heading1Char">
    <w:name w:val="Heading 1 Char"/>
    <w:basedOn w:val="DefaultParagraphFont"/>
    <w:link w:val="Heading1"/>
    <w:uiPriority w:val="9"/>
    <w:rsid w:val="00AC5509"/>
    <w:rPr>
      <w:rFonts w:asciiTheme="majorHAnsi" w:eastAsiaTheme="majorEastAsia" w:hAnsiTheme="majorHAnsi" w:cstheme="majorBidi"/>
      <w:caps/>
      <w:color w:val="FFFFFF" w:themeColor="background1"/>
      <w:sz w:val="48"/>
      <w:szCs w:val="32"/>
    </w:rPr>
  </w:style>
  <w:style w:type="character" w:styleId="UnresolvedMention">
    <w:name w:val="Unresolved Mention"/>
    <w:basedOn w:val="DefaultParagraphFont"/>
    <w:uiPriority w:val="99"/>
    <w:semiHidden/>
    <w:rsid w:val="005D47DE"/>
    <w:rPr>
      <w:color w:val="808080"/>
      <w:shd w:val="clear" w:color="auto" w:fill="E6E6E6"/>
    </w:rPr>
  </w:style>
  <w:style w:type="paragraph" w:customStyle="1" w:styleId="ProfileText">
    <w:name w:val="Profile Text"/>
    <w:basedOn w:val="Normal"/>
    <w:qFormat/>
    <w:rsid w:val="00443E2D"/>
  </w:style>
  <w:style w:type="paragraph" w:customStyle="1" w:styleId="ContactDetails">
    <w:name w:val="Contact Details"/>
    <w:basedOn w:val="Normal"/>
    <w:qFormat/>
    <w:rsid w:val="00443E2D"/>
  </w:style>
  <w:style w:type="paragraph" w:customStyle="1" w:styleId="public-draftstyledefault-unorderedlistitem">
    <w:name w:val="public-draftstyledefault-unorderedlistitem"/>
    <w:basedOn w:val="Normal"/>
    <w:rsid w:val="00AC5C77"/>
    <w:pPr>
      <w:spacing w:before="100" w:beforeAutospacing="1" w:after="100" w:afterAutospacing="1"/>
      <w:ind w:right="0"/>
    </w:pPr>
    <w:rPr>
      <w:rFonts w:ascii="Times New Roman" w:eastAsia="Times New Roman" w:hAnsi="Times New Roman" w:cs="Times New Roman"/>
      <w:sz w:val="24"/>
      <w:lang w:eastAsia="en-US"/>
    </w:rPr>
  </w:style>
  <w:style w:type="character" w:styleId="FollowedHyperlink">
    <w:name w:val="FollowedHyperlink"/>
    <w:basedOn w:val="DefaultParagraphFont"/>
    <w:uiPriority w:val="99"/>
    <w:semiHidden/>
    <w:unhideWhenUsed/>
    <w:rsid w:val="00B41156"/>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50153">
      <w:bodyDiv w:val="1"/>
      <w:marLeft w:val="0"/>
      <w:marRight w:val="0"/>
      <w:marTop w:val="0"/>
      <w:marBottom w:val="0"/>
      <w:divBdr>
        <w:top w:val="none" w:sz="0" w:space="0" w:color="auto"/>
        <w:left w:val="none" w:sz="0" w:space="0" w:color="auto"/>
        <w:bottom w:val="none" w:sz="0" w:space="0" w:color="auto"/>
        <w:right w:val="none" w:sz="0" w:space="0" w:color="auto"/>
      </w:divBdr>
      <w:divsChild>
        <w:div w:id="1088961507">
          <w:marLeft w:val="0"/>
          <w:marRight w:val="0"/>
          <w:marTop w:val="0"/>
          <w:marBottom w:val="0"/>
          <w:divBdr>
            <w:top w:val="none" w:sz="0" w:space="0" w:color="auto"/>
            <w:left w:val="none" w:sz="0" w:space="0" w:color="auto"/>
            <w:bottom w:val="none" w:sz="0" w:space="0" w:color="auto"/>
            <w:right w:val="none" w:sz="0" w:space="0" w:color="auto"/>
          </w:divBdr>
        </w:div>
        <w:div w:id="471866189">
          <w:marLeft w:val="0"/>
          <w:marRight w:val="0"/>
          <w:marTop w:val="0"/>
          <w:marBottom w:val="0"/>
          <w:divBdr>
            <w:top w:val="none" w:sz="0" w:space="0" w:color="auto"/>
            <w:left w:val="none" w:sz="0" w:space="0" w:color="auto"/>
            <w:bottom w:val="none" w:sz="0" w:space="0" w:color="auto"/>
            <w:right w:val="none" w:sz="0" w:space="0" w:color="auto"/>
          </w:divBdr>
        </w:div>
        <w:div w:id="1774127302">
          <w:marLeft w:val="0"/>
          <w:marRight w:val="0"/>
          <w:marTop w:val="0"/>
          <w:marBottom w:val="0"/>
          <w:divBdr>
            <w:top w:val="none" w:sz="0" w:space="0" w:color="auto"/>
            <w:left w:val="none" w:sz="0" w:space="0" w:color="auto"/>
            <w:bottom w:val="none" w:sz="0" w:space="0" w:color="auto"/>
            <w:right w:val="none" w:sz="0" w:space="0" w:color="auto"/>
          </w:divBdr>
        </w:div>
        <w:div w:id="448282182">
          <w:marLeft w:val="0"/>
          <w:marRight w:val="0"/>
          <w:marTop w:val="0"/>
          <w:marBottom w:val="0"/>
          <w:divBdr>
            <w:top w:val="none" w:sz="0" w:space="0" w:color="auto"/>
            <w:left w:val="none" w:sz="0" w:space="0" w:color="auto"/>
            <w:bottom w:val="none" w:sz="0" w:space="0" w:color="auto"/>
            <w:right w:val="none" w:sz="0" w:space="0" w:color="auto"/>
          </w:divBdr>
        </w:div>
        <w:div w:id="742289919">
          <w:marLeft w:val="0"/>
          <w:marRight w:val="0"/>
          <w:marTop w:val="0"/>
          <w:marBottom w:val="0"/>
          <w:divBdr>
            <w:top w:val="none" w:sz="0" w:space="0" w:color="auto"/>
            <w:left w:val="none" w:sz="0" w:space="0" w:color="auto"/>
            <w:bottom w:val="none" w:sz="0" w:space="0" w:color="auto"/>
            <w:right w:val="none" w:sz="0" w:space="0" w:color="auto"/>
          </w:divBdr>
        </w:div>
        <w:div w:id="1792895627">
          <w:marLeft w:val="0"/>
          <w:marRight w:val="0"/>
          <w:marTop w:val="0"/>
          <w:marBottom w:val="0"/>
          <w:divBdr>
            <w:top w:val="none" w:sz="0" w:space="0" w:color="auto"/>
            <w:left w:val="none" w:sz="0" w:space="0" w:color="auto"/>
            <w:bottom w:val="none" w:sz="0" w:space="0" w:color="auto"/>
            <w:right w:val="none" w:sz="0" w:space="0" w:color="auto"/>
          </w:divBdr>
        </w:div>
        <w:div w:id="38476343">
          <w:marLeft w:val="0"/>
          <w:marRight w:val="0"/>
          <w:marTop w:val="0"/>
          <w:marBottom w:val="0"/>
          <w:divBdr>
            <w:top w:val="none" w:sz="0" w:space="0" w:color="auto"/>
            <w:left w:val="none" w:sz="0" w:space="0" w:color="auto"/>
            <w:bottom w:val="none" w:sz="0" w:space="0" w:color="auto"/>
            <w:right w:val="none" w:sz="0" w:space="0" w:color="auto"/>
          </w:divBdr>
        </w:div>
        <w:div w:id="882137380">
          <w:marLeft w:val="0"/>
          <w:marRight w:val="0"/>
          <w:marTop w:val="0"/>
          <w:marBottom w:val="0"/>
          <w:divBdr>
            <w:top w:val="none" w:sz="0" w:space="0" w:color="auto"/>
            <w:left w:val="none" w:sz="0" w:space="0" w:color="auto"/>
            <w:bottom w:val="none" w:sz="0" w:space="0" w:color="auto"/>
            <w:right w:val="none" w:sz="0" w:space="0" w:color="auto"/>
          </w:divBdr>
        </w:div>
        <w:div w:id="1415053336">
          <w:marLeft w:val="0"/>
          <w:marRight w:val="0"/>
          <w:marTop w:val="0"/>
          <w:marBottom w:val="0"/>
          <w:divBdr>
            <w:top w:val="none" w:sz="0" w:space="0" w:color="auto"/>
            <w:left w:val="none" w:sz="0" w:space="0" w:color="auto"/>
            <w:bottom w:val="none" w:sz="0" w:space="0" w:color="auto"/>
            <w:right w:val="none" w:sz="0" w:space="0" w:color="auto"/>
          </w:divBdr>
        </w:div>
        <w:div w:id="517818998">
          <w:marLeft w:val="0"/>
          <w:marRight w:val="0"/>
          <w:marTop w:val="0"/>
          <w:marBottom w:val="0"/>
          <w:divBdr>
            <w:top w:val="none" w:sz="0" w:space="0" w:color="auto"/>
            <w:left w:val="none" w:sz="0" w:space="0" w:color="auto"/>
            <w:bottom w:val="none" w:sz="0" w:space="0" w:color="auto"/>
            <w:right w:val="none" w:sz="0" w:space="0" w:color="auto"/>
          </w:divBdr>
        </w:div>
        <w:div w:id="784808041">
          <w:marLeft w:val="0"/>
          <w:marRight w:val="0"/>
          <w:marTop w:val="0"/>
          <w:marBottom w:val="0"/>
          <w:divBdr>
            <w:top w:val="none" w:sz="0" w:space="0" w:color="auto"/>
            <w:left w:val="none" w:sz="0" w:space="0" w:color="auto"/>
            <w:bottom w:val="none" w:sz="0" w:space="0" w:color="auto"/>
            <w:right w:val="none" w:sz="0" w:space="0" w:color="auto"/>
          </w:divBdr>
        </w:div>
        <w:div w:id="863521000">
          <w:marLeft w:val="0"/>
          <w:marRight w:val="0"/>
          <w:marTop w:val="0"/>
          <w:marBottom w:val="0"/>
          <w:divBdr>
            <w:top w:val="none" w:sz="0" w:space="0" w:color="auto"/>
            <w:left w:val="none" w:sz="0" w:space="0" w:color="auto"/>
            <w:bottom w:val="none" w:sz="0" w:space="0" w:color="auto"/>
            <w:right w:val="none" w:sz="0" w:space="0" w:color="auto"/>
          </w:divBdr>
        </w:div>
      </w:divsChild>
    </w:div>
    <w:div w:id="312561407">
      <w:bodyDiv w:val="1"/>
      <w:marLeft w:val="0"/>
      <w:marRight w:val="0"/>
      <w:marTop w:val="0"/>
      <w:marBottom w:val="0"/>
      <w:divBdr>
        <w:top w:val="none" w:sz="0" w:space="0" w:color="auto"/>
        <w:left w:val="none" w:sz="0" w:space="0" w:color="auto"/>
        <w:bottom w:val="none" w:sz="0" w:space="0" w:color="auto"/>
        <w:right w:val="none" w:sz="0" w:space="0" w:color="auto"/>
      </w:divBdr>
    </w:div>
    <w:div w:id="1104808191">
      <w:bodyDiv w:val="1"/>
      <w:marLeft w:val="0"/>
      <w:marRight w:val="0"/>
      <w:marTop w:val="0"/>
      <w:marBottom w:val="0"/>
      <w:divBdr>
        <w:top w:val="none" w:sz="0" w:space="0" w:color="auto"/>
        <w:left w:val="none" w:sz="0" w:space="0" w:color="auto"/>
        <w:bottom w:val="none" w:sz="0" w:space="0" w:color="auto"/>
        <w:right w:val="none" w:sz="0" w:space="0" w:color="auto"/>
      </w:divBdr>
      <w:divsChild>
        <w:div w:id="566110578">
          <w:marLeft w:val="0"/>
          <w:marRight w:val="0"/>
          <w:marTop w:val="0"/>
          <w:marBottom w:val="0"/>
          <w:divBdr>
            <w:top w:val="none" w:sz="0" w:space="0" w:color="auto"/>
            <w:left w:val="none" w:sz="0" w:space="0" w:color="auto"/>
            <w:bottom w:val="none" w:sz="0" w:space="0" w:color="auto"/>
            <w:right w:val="none" w:sz="0" w:space="0" w:color="auto"/>
          </w:divBdr>
        </w:div>
        <w:div w:id="142545742">
          <w:marLeft w:val="0"/>
          <w:marRight w:val="0"/>
          <w:marTop w:val="0"/>
          <w:marBottom w:val="0"/>
          <w:divBdr>
            <w:top w:val="none" w:sz="0" w:space="0" w:color="auto"/>
            <w:left w:val="none" w:sz="0" w:space="0" w:color="auto"/>
            <w:bottom w:val="none" w:sz="0" w:space="0" w:color="auto"/>
            <w:right w:val="none" w:sz="0" w:space="0" w:color="auto"/>
          </w:divBdr>
        </w:div>
        <w:div w:id="637536208">
          <w:marLeft w:val="0"/>
          <w:marRight w:val="0"/>
          <w:marTop w:val="0"/>
          <w:marBottom w:val="0"/>
          <w:divBdr>
            <w:top w:val="none" w:sz="0" w:space="0" w:color="auto"/>
            <w:left w:val="none" w:sz="0" w:space="0" w:color="auto"/>
            <w:bottom w:val="none" w:sz="0" w:space="0" w:color="auto"/>
            <w:right w:val="none" w:sz="0" w:space="0" w:color="auto"/>
          </w:divBdr>
        </w:div>
        <w:div w:id="876966331">
          <w:marLeft w:val="0"/>
          <w:marRight w:val="0"/>
          <w:marTop w:val="0"/>
          <w:marBottom w:val="0"/>
          <w:divBdr>
            <w:top w:val="none" w:sz="0" w:space="0" w:color="auto"/>
            <w:left w:val="none" w:sz="0" w:space="0" w:color="auto"/>
            <w:bottom w:val="none" w:sz="0" w:space="0" w:color="auto"/>
            <w:right w:val="none" w:sz="0" w:space="0" w:color="auto"/>
          </w:divBdr>
        </w:div>
        <w:div w:id="1204098923">
          <w:marLeft w:val="0"/>
          <w:marRight w:val="0"/>
          <w:marTop w:val="0"/>
          <w:marBottom w:val="0"/>
          <w:divBdr>
            <w:top w:val="none" w:sz="0" w:space="0" w:color="auto"/>
            <w:left w:val="none" w:sz="0" w:space="0" w:color="auto"/>
            <w:bottom w:val="none" w:sz="0" w:space="0" w:color="auto"/>
            <w:right w:val="none" w:sz="0" w:space="0" w:color="auto"/>
          </w:divBdr>
        </w:div>
        <w:div w:id="1950576644">
          <w:marLeft w:val="0"/>
          <w:marRight w:val="0"/>
          <w:marTop w:val="0"/>
          <w:marBottom w:val="0"/>
          <w:divBdr>
            <w:top w:val="none" w:sz="0" w:space="0" w:color="auto"/>
            <w:left w:val="none" w:sz="0" w:space="0" w:color="auto"/>
            <w:bottom w:val="none" w:sz="0" w:space="0" w:color="auto"/>
            <w:right w:val="none" w:sz="0" w:space="0" w:color="auto"/>
          </w:divBdr>
        </w:div>
        <w:div w:id="1841390953">
          <w:marLeft w:val="0"/>
          <w:marRight w:val="0"/>
          <w:marTop w:val="0"/>
          <w:marBottom w:val="0"/>
          <w:divBdr>
            <w:top w:val="none" w:sz="0" w:space="0" w:color="auto"/>
            <w:left w:val="none" w:sz="0" w:space="0" w:color="auto"/>
            <w:bottom w:val="none" w:sz="0" w:space="0" w:color="auto"/>
            <w:right w:val="none" w:sz="0" w:space="0" w:color="auto"/>
          </w:divBdr>
        </w:div>
        <w:div w:id="195898568">
          <w:marLeft w:val="0"/>
          <w:marRight w:val="0"/>
          <w:marTop w:val="0"/>
          <w:marBottom w:val="0"/>
          <w:divBdr>
            <w:top w:val="none" w:sz="0" w:space="0" w:color="auto"/>
            <w:left w:val="none" w:sz="0" w:space="0" w:color="auto"/>
            <w:bottom w:val="none" w:sz="0" w:space="0" w:color="auto"/>
            <w:right w:val="none" w:sz="0" w:space="0" w:color="auto"/>
          </w:divBdr>
        </w:div>
        <w:div w:id="132645565">
          <w:marLeft w:val="0"/>
          <w:marRight w:val="0"/>
          <w:marTop w:val="0"/>
          <w:marBottom w:val="0"/>
          <w:divBdr>
            <w:top w:val="none" w:sz="0" w:space="0" w:color="auto"/>
            <w:left w:val="none" w:sz="0" w:space="0" w:color="auto"/>
            <w:bottom w:val="none" w:sz="0" w:space="0" w:color="auto"/>
            <w:right w:val="none" w:sz="0" w:space="0" w:color="auto"/>
          </w:divBdr>
        </w:div>
        <w:div w:id="555168107">
          <w:marLeft w:val="0"/>
          <w:marRight w:val="0"/>
          <w:marTop w:val="0"/>
          <w:marBottom w:val="0"/>
          <w:divBdr>
            <w:top w:val="none" w:sz="0" w:space="0" w:color="auto"/>
            <w:left w:val="none" w:sz="0" w:space="0" w:color="auto"/>
            <w:bottom w:val="none" w:sz="0" w:space="0" w:color="auto"/>
            <w:right w:val="none" w:sz="0" w:space="0" w:color="auto"/>
          </w:divBdr>
        </w:div>
        <w:div w:id="1681933549">
          <w:marLeft w:val="0"/>
          <w:marRight w:val="0"/>
          <w:marTop w:val="0"/>
          <w:marBottom w:val="0"/>
          <w:divBdr>
            <w:top w:val="none" w:sz="0" w:space="0" w:color="auto"/>
            <w:left w:val="none" w:sz="0" w:space="0" w:color="auto"/>
            <w:bottom w:val="none" w:sz="0" w:space="0" w:color="auto"/>
            <w:right w:val="none" w:sz="0" w:space="0" w:color="auto"/>
          </w:divBdr>
        </w:div>
      </w:divsChild>
    </w:div>
    <w:div w:id="1320772828">
      <w:bodyDiv w:val="1"/>
      <w:marLeft w:val="0"/>
      <w:marRight w:val="0"/>
      <w:marTop w:val="0"/>
      <w:marBottom w:val="0"/>
      <w:divBdr>
        <w:top w:val="none" w:sz="0" w:space="0" w:color="auto"/>
        <w:left w:val="none" w:sz="0" w:space="0" w:color="auto"/>
        <w:bottom w:val="none" w:sz="0" w:space="0" w:color="auto"/>
        <w:right w:val="none" w:sz="0" w:space="0" w:color="auto"/>
      </w:divBdr>
      <w:divsChild>
        <w:div w:id="2064668717">
          <w:marLeft w:val="0"/>
          <w:marRight w:val="0"/>
          <w:marTop w:val="0"/>
          <w:marBottom w:val="0"/>
          <w:divBdr>
            <w:top w:val="none" w:sz="0" w:space="0" w:color="auto"/>
            <w:left w:val="none" w:sz="0" w:space="0" w:color="auto"/>
            <w:bottom w:val="none" w:sz="0" w:space="0" w:color="auto"/>
            <w:right w:val="none" w:sz="0" w:space="0" w:color="auto"/>
          </w:divBdr>
        </w:div>
        <w:div w:id="1708479999">
          <w:marLeft w:val="0"/>
          <w:marRight w:val="0"/>
          <w:marTop w:val="0"/>
          <w:marBottom w:val="0"/>
          <w:divBdr>
            <w:top w:val="none" w:sz="0" w:space="0" w:color="auto"/>
            <w:left w:val="none" w:sz="0" w:space="0" w:color="auto"/>
            <w:bottom w:val="none" w:sz="0" w:space="0" w:color="auto"/>
            <w:right w:val="none" w:sz="0" w:space="0" w:color="auto"/>
          </w:divBdr>
        </w:div>
        <w:div w:id="886526737">
          <w:marLeft w:val="0"/>
          <w:marRight w:val="0"/>
          <w:marTop w:val="0"/>
          <w:marBottom w:val="0"/>
          <w:divBdr>
            <w:top w:val="none" w:sz="0" w:space="0" w:color="auto"/>
            <w:left w:val="none" w:sz="0" w:space="0" w:color="auto"/>
            <w:bottom w:val="none" w:sz="0" w:space="0" w:color="auto"/>
            <w:right w:val="none" w:sz="0" w:space="0" w:color="auto"/>
          </w:divBdr>
        </w:div>
        <w:div w:id="1688020431">
          <w:marLeft w:val="0"/>
          <w:marRight w:val="0"/>
          <w:marTop w:val="0"/>
          <w:marBottom w:val="0"/>
          <w:divBdr>
            <w:top w:val="none" w:sz="0" w:space="0" w:color="auto"/>
            <w:left w:val="none" w:sz="0" w:space="0" w:color="auto"/>
            <w:bottom w:val="none" w:sz="0" w:space="0" w:color="auto"/>
            <w:right w:val="none" w:sz="0" w:space="0" w:color="auto"/>
          </w:divBdr>
        </w:div>
        <w:div w:id="152137953">
          <w:marLeft w:val="0"/>
          <w:marRight w:val="0"/>
          <w:marTop w:val="0"/>
          <w:marBottom w:val="0"/>
          <w:divBdr>
            <w:top w:val="none" w:sz="0" w:space="0" w:color="auto"/>
            <w:left w:val="none" w:sz="0" w:space="0" w:color="auto"/>
            <w:bottom w:val="none" w:sz="0" w:space="0" w:color="auto"/>
            <w:right w:val="none" w:sz="0" w:space="0" w:color="auto"/>
          </w:divBdr>
        </w:div>
        <w:div w:id="119997248">
          <w:marLeft w:val="0"/>
          <w:marRight w:val="0"/>
          <w:marTop w:val="0"/>
          <w:marBottom w:val="0"/>
          <w:divBdr>
            <w:top w:val="none" w:sz="0" w:space="0" w:color="auto"/>
            <w:left w:val="none" w:sz="0" w:space="0" w:color="auto"/>
            <w:bottom w:val="none" w:sz="0" w:space="0" w:color="auto"/>
            <w:right w:val="none" w:sz="0" w:space="0" w:color="auto"/>
          </w:divBdr>
        </w:div>
        <w:div w:id="1197616468">
          <w:marLeft w:val="0"/>
          <w:marRight w:val="0"/>
          <w:marTop w:val="0"/>
          <w:marBottom w:val="0"/>
          <w:divBdr>
            <w:top w:val="none" w:sz="0" w:space="0" w:color="auto"/>
            <w:left w:val="none" w:sz="0" w:space="0" w:color="auto"/>
            <w:bottom w:val="none" w:sz="0" w:space="0" w:color="auto"/>
            <w:right w:val="none" w:sz="0" w:space="0" w:color="auto"/>
          </w:divBdr>
        </w:div>
        <w:div w:id="2090693633">
          <w:marLeft w:val="0"/>
          <w:marRight w:val="0"/>
          <w:marTop w:val="0"/>
          <w:marBottom w:val="0"/>
          <w:divBdr>
            <w:top w:val="none" w:sz="0" w:space="0" w:color="auto"/>
            <w:left w:val="none" w:sz="0" w:space="0" w:color="auto"/>
            <w:bottom w:val="none" w:sz="0" w:space="0" w:color="auto"/>
            <w:right w:val="none" w:sz="0" w:space="0" w:color="auto"/>
          </w:divBdr>
        </w:div>
        <w:div w:id="18895636">
          <w:marLeft w:val="0"/>
          <w:marRight w:val="0"/>
          <w:marTop w:val="0"/>
          <w:marBottom w:val="0"/>
          <w:divBdr>
            <w:top w:val="none" w:sz="0" w:space="0" w:color="auto"/>
            <w:left w:val="none" w:sz="0" w:space="0" w:color="auto"/>
            <w:bottom w:val="none" w:sz="0" w:space="0" w:color="auto"/>
            <w:right w:val="none" w:sz="0" w:space="0" w:color="auto"/>
          </w:divBdr>
        </w:div>
        <w:div w:id="1230573413">
          <w:marLeft w:val="0"/>
          <w:marRight w:val="0"/>
          <w:marTop w:val="0"/>
          <w:marBottom w:val="0"/>
          <w:divBdr>
            <w:top w:val="none" w:sz="0" w:space="0" w:color="auto"/>
            <w:left w:val="none" w:sz="0" w:space="0" w:color="auto"/>
            <w:bottom w:val="none" w:sz="0" w:space="0" w:color="auto"/>
            <w:right w:val="none" w:sz="0" w:space="0" w:color="auto"/>
          </w:divBdr>
        </w:div>
        <w:div w:id="503086098">
          <w:marLeft w:val="0"/>
          <w:marRight w:val="0"/>
          <w:marTop w:val="0"/>
          <w:marBottom w:val="0"/>
          <w:divBdr>
            <w:top w:val="none" w:sz="0" w:space="0" w:color="auto"/>
            <w:left w:val="none" w:sz="0" w:space="0" w:color="auto"/>
            <w:bottom w:val="none" w:sz="0" w:space="0" w:color="auto"/>
            <w:right w:val="none" w:sz="0" w:space="0" w:color="auto"/>
          </w:divBdr>
        </w:div>
        <w:div w:id="1934976859">
          <w:marLeft w:val="0"/>
          <w:marRight w:val="0"/>
          <w:marTop w:val="0"/>
          <w:marBottom w:val="0"/>
          <w:divBdr>
            <w:top w:val="none" w:sz="0" w:space="0" w:color="auto"/>
            <w:left w:val="none" w:sz="0" w:space="0" w:color="auto"/>
            <w:bottom w:val="none" w:sz="0" w:space="0" w:color="auto"/>
            <w:right w:val="none" w:sz="0" w:space="0" w:color="auto"/>
          </w:divBdr>
        </w:div>
        <w:div w:id="1040742921">
          <w:marLeft w:val="0"/>
          <w:marRight w:val="0"/>
          <w:marTop w:val="0"/>
          <w:marBottom w:val="0"/>
          <w:divBdr>
            <w:top w:val="none" w:sz="0" w:space="0" w:color="auto"/>
            <w:left w:val="none" w:sz="0" w:space="0" w:color="auto"/>
            <w:bottom w:val="none" w:sz="0" w:space="0" w:color="auto"/>
            <w:right w:val="none" w:sz="0" w:space="0" w:color="auto"/>
          </w:divBdr>
        </w:div>
        <w:div w:id="1159688088">
          <w:marLeft w:val="0"/>
          <w:marRight w:val="0"/>
          <w:marTop w:val="0"/>
          <w:marBottom w:val="0"/>
          <w:divBdr>
            <w:top w:val="none" w:sz="0" w:space="0" w:color="auto"/>
            <w:left w:val="none" w:sz="0" w:space="0" w:color="auto"/>
            <w:bottom w:val="none" w:sz="0" w:space="0" w:color="auto"/>
            <w:right w:val="none" w:sz="0" w:space="0" w:color="auto"/>
          </w:divBdr>
        </w:div>
        <w:div w:id="1139106179">
          <w:marLeft w:val="0"/>
          <w:marRight w:val="0"/>
          <w:marTop w:val="0"/>
          <w:marBottom w:val="0"/>
          <w:divBdr>
            <w:top w:val="none" w:sz="0" w:space="0" w:color="auto"/>
            <w:left w:val="none" w:sz="0" w:space="0" w:color="auto"/>
            <w:bottom w:val="none" w:sz="0" w:space="0" w:color="auto"/>
            <w:right w:val="none" w:sz="0" w:space="0" w:color="auto"/>
          </w:divBdr>
        </w:div>
        <w:div w:id="214778677">
          <w:marLeft w:val="0"/>
          <w:marRight w:val="0"/>
          <w:marTop w:val="0"/>
          <w:marBottom w:val="0"/>
          <w:divBdr>
            <w:top w:val="none" w:sz="0" w:space="0" w:color="auto"/>
            <w:left w:val="none" w:sz="0" w:space="0" w:color="auto"/>
            <w:bottom w:val="none" w:sz="0" w:space="0" w:color="auto"/>
            <w:right w:val="none" w:sz="0" w:space="0" w:color="auto"/>
          </w:divBdr>
        </w:div>
        <w:div w:id="1566448232">
          <w:marLeft w:val="0"/>
          <w:marRight w:val="0"/>
          <w:marTop w:val="0"/>
          <w:marBottom w:val="0"/>
          <w:divBdr>
            <w:top w:val="none" w:sz="0" w:space="0" w:color="auto"/>
            <w:left w:val="none" w:sz="0" w:space="0" w:color="auto"/>
            <w:bottom w:val="none" w:sz="0" w:space="0" w:color="auto"/>
            <w:right w:val="none" w:sz="0" w:space="0" w:color="auto"/>
          </w:divBdr>
        </w:div>
        <w:div w:id="295914127">
          <w:marLeft w:val="0"/>
          <w:marRight w:val="0"/>
          <w:marTop w:val="0"/>
          <w:marBottom w:val="0"/>
          <w:divBdr>
            <w:top w:val="none" w:sz="0" w:space="0" w:color="auto"/>
            <w:left w:val="none" w:sz="0" w:space="0" w:color="auto"/>
            <w:bottom w:val="none" w:sz="0" w:space="0" w:color="auto"/>
            <w:right w:val="none" w:sz="0" w:space="0" w:color="auto"/>
          </w:divBdr>
        </w:div>
        <w:div w:id="1866677327">
          <w:marLeft w:val="0"/>
          <w:marRight w:val="0"/>
          <w:marTop w:val="0"/>
          <w:marBottom w:val="0"/>
          <w:divBdr>
            <w:top w:val="none" w:sz="0" w:space="0" w:color="auto"/>
            <w:left w:val="none" w:sz="0" w:space="0" w:color="auto"/>
            <w:bottom w:val="none" w:sz="0" w:space="0" w:color="auto"/>
            <w:right w:val="none" w:sz="0" w:space="0" w:color="auto"/>
          </w:divBdr>
        </w:div>
        <w:div w:id="953167887">
          <w:marLeft w:val="0"/>
          <w:marRight w:val="0"/>
          <w:marTop w:val="0"/>
          <w:marBottom w:val="0"/>
          <w:divBdr>
            <w:top w:val="none" w:sz="0" w:space="0" w:color="auto"/>
            <w:left w:val="none" w:sz="0" w:space="0" w:color="auto"/>
            <w:bottom w:val="none" w:sz="0" w:space="0" w:color="auto"/>
            <w:right w:val="none" w:sz="0" w:space="0" w:color="auto"/>
          </w:divBdr>
        </w:div>
        <w:div w:id="919173094">
          <w:marLeft w:val="0"/>
          <w:marRight w:val="0"/>
          <w:marTop w:val="0"/>
          <w:marBottom w:val="0"/>
          <w:divBdr>
            <w:top w:val="none" w:sz="0" w:space="0" w:color="auto"/>
            <w:left w:val="none" w:sz="0" w:space="0" w:color="auto"/>
            <w:bottom w:val="none" w:sz="0" w:space="0" w:color="auto"/>
            <w:right w:val="none" w:sz="0" w:space="0" w:color="auto"/>
          </w:divBdr>
        </w:div>
      </w:divsChild>
    </w:div>
    <w:div w:id="1857691162">
      <w:bodyDiv w:val="1"/>
      <w:marLeft w:val="0"/>
      <w:marRight w:val="0"/>
      <w:marTop w:val="0"/>
      <w:marBottom w:val="0"/>
      <w:divBdr>
        <w:top w:val="none" w:sz="0" w:space="0" w:color="auto"/>
        <w:left w:val="none" w:sz="0" w:space="0" w:color="auto"/>
        <w:bottom w:val="none" w:sz="0" w:space="0" w:color="auto"/>
        <w:right w:val="none" w:sz="0" w:space="0" w:color="auto"/>
      </w:divBdr>
      <w:divsChild>
        <w:div w:id="1195733640">
          <w:marLeft w:val="0"/>
          <w:marRight w:val="0"/>
          <w:marTop w:val="0"/>
          <w:marBottom w:val="0"/>
          <w:divBdr>
            <w:top w:val="none" w:sz="0" w:space="0" w:color="auto"/>
            <w:left w:val="none" w:sz="0" w:space="0" w:color="auto"/>
            <w:bottom w:val="none" w:sz="0" w:space="0" w:color="auto"/>
            <w:right w:val="none" w:sz="0" w:space="0" w:color="auto"/>
          </w:divBdr>
        </w:div>
        <w:div w:id="43800013">
          <w:marLeft w:val="0"/>
          <w:marRight w:val="0"/>
          <w:marTop w:val="0"/>
          <w:marBottom w:val="0"/>
          <w:divBdr>
            <w:top w:val="none" w:sz="0" w:space="0" w:color="auto"/>
            <w:left w:val="none" w:sz="0" w:space="0" w:color="auto"/>
            <w:bottom w:val="none" w:sz="0" w:space="0" w:color="auto"/>
            <w:right w:val="none" w:sz="0" w:space="0" w:color="auto"/>
          </w:divBdr>
        </w:div>
        <w:div w:id="1071924429">
          <w:marLeft w:val="0"/>
          <w:marRight w:val="0"/>
          <w:marTop w:val="0"/>
          <w:marBottom w:val="0"/>
          <w:divBdr>
            <w:top w:val="none" w:sz="0" w:space="0" w:color="auto"/>
            <w:left w:val="none" w:sz="0" w:space="0" w:color="auto"/>
            <w:bottom w:val="none" w:sz="0" w:space="0" w:color="auto"/>
            <w:right w:val="none" w:sz="0" w:space="0" w:color="auto"/>
          </w:divBdr>
        </w:div>
        <w:div w:id="78060925">
          <w:marLeft w:val="0"/>
          <w:marRight w:val="0"/>
          <w:marTop w:val="0"/>
          <w:marBottom w:val="0"/>
          <w:divBdr>
            <w:top w:val="none" w:sz="0" w:space="0" w:color="auto"/>
            <w:left w:val="none" w:sz="0" w:space="0" w:color="auto"/>
            <w:bottom w:val="none" w:sz="0" w:space="0" w:color="auto"/>
            <w:right w:val="none" w:sz="0" w:space="0" w:color="auto"/>
          </w:divBdr>
        </w:div>
        <w:div w:id="1517771316">
          <w:marLeft w:val="0"/>
          <w:marRight w:val="0"/>
          <w:marTop w:val="0"/>
          <w:marBottom w:val="0"/>
          <w:divBdr>
            <w:top w:val="none" w:sz="0" w:space="0" w:color="auto"/>
            <w:left w:val="none" w:sz="0" w:space="0" w:color="auto"/>
            <w:bottom w:val="none" w:sz="0" w:space="0" w:color="auto"/>
            <w:right w:val="none" w:sz="0" w:space="0" w:color="auto"/>
          </w:divBdr>
        </w:div>
        <w:div w:id="655767238">
          <w:marLeft w:val="0"/>
          <w:marRight w:val="0"/>
          <w:marTop w:val="0"/>
          <w:marBottom w:val="0"/>
          <w:divBdr>
            <w:top w:val="none" w:sz="0" w:space="0" w:color="auto"/>
            <w:left w:val="none" w:sz="0" w:space="0" w:color="auto"/>
            <w:bottom w:val="none" w:sz="0" w:space="0" w:color="auto"/>
            <w:right w:val="none" w:sz="0" w:space="0" w:color="auto"/>
          </w:divBdr>
        </w:div>
        <w:div w:id="1550267252">
          <w:marLeft w:val="0"/>
          <w:marRight w:val="0"/>
          <w:marTop w:val="0"/>
          <w:marBottom w:val="0"/>
          <w:divBdr>
            <w:top w:val="none" w:sz="0" w:space="0" w:color="auto"/>
            <w:left w:val="none" w:sz="0" w:space="0" w:color="auto"/>
            <w:bottom w:val="none" w:sz="0" w:space="0" w:color="auto"/>
            <w:right w:val="none" w:sz="0" w:space="0" w:color="auto"/>
          </w:divBdr>
        </w:div>
        <w:div w:id="1834757741">
          <w:marLeft w:val="0"/>
          <w:marRight w:val="0"/>
          <w:marTop w:val="0"/>
          <w:marBottom w:val="0"/>
          <w:divBdr>
            <w:top w:val="none" w:sz="0" w:space="0" w:color="auto"/>
            <w:left w:val="none" w:sz="0" w:space="0" w:color="auto"/>
            <w:bottom w:val="none" w:sz="0" w:space="0" w:color="auto"/>
            <w:right w:val="none" w:sz="0" w:space="0" w:color="auto"/>
          </w:divBdr>
        </w:div>
        <w:div w:id="553850718">
          <w:marLeft w:val="0"/>
          <w:marRight w:val="0"/>
          <w:marTop w:val="0"/>
          <w:marBottom w:val="0"/>
          <w:divBdr>
            <w:top w:val="none" w:sz="0" w:space="0" w:color="auto"/>
            <w:left w:val="none" w:sz="0" w:space="0" w:color="auto"/>
            <w:bottom w:val="none" w:sz="0" w:space="0" w:color="auto"/>
            <w:right w:val="none" w:sz="0" w:space="0" w:color="auto"/>
          </w:divBdr>
        </w:div>
        <w:div w:id="316619058">
          <w:marLeft w:val="0"/>
          <w:marRight w:val="0"/>
          <w:marTop w:val="0"/>
          <w:marBottom w:val="0"/>
          <w:divBdr>
            <w:top w:val="none" w:sz="0" w:space="0" w:color="auto"/>
            <w:left w:val="none" w:sz="0" w:space="0" w:color="auto"/>
            <w:bottom w:val="none" w:sz="0" w:space="0" w:color="auto"/>
            <w:right w:val="none" w:sz="0" w:space="0" w:color="auto"/>
          </w:divBdr>
        </w:div>
        <w:div w:id="1320109788">
          <w:marLeft w:val="0"/>
          <w:marRight w:val="0"/>
          <w:marTop w:val="0"/>
          <w:marBottom w:val="0"/>
          <w:divBdr>
            <w:top w:val="none" w:sz="0" w:space="0" w:color="auto"/>
            <w:left w:val="none" w:sz="0" w:space="0" w:color="auto"/>
            <w:bottom w:val="none" w:sz="0" w:space="0" w:color="auto"/>
            <w:right w:val="none" w:sz="0" w:space="0" w:color="auto"/>
          </w:divBdr>
        </w:div>
        <w:div w:id="159928119">
          <w:marLeft w:val="0"/>
          <w:marRight w:val="0"/>
          <w:marTop w:val="0"/>
          <w:marBottom w:val="0"/>
          <w:divBdr>
            <w:top w:val="none" w:sz="0" w:space="0" w:color="auto"/>
            <w:left w:val="none" w:sz="0" w:space="0" w:color="auto"/>
            <w:bottom w:val="none" w:sz="0" w:space="0" w:color="auto"/>
            <w:right w:val="none" w:sz="0" w:space="0" w:color="auto"/>
          </w:divBdr>
        </w:div>
        <w:div w:id="258567158">
          <w:marLeft w:val="0"/>
          <w:marRight w:val="0"/>
          <w:marTop w:val="0"/>
          <w:marBottom w:val="0"/>
          <w:divBdr>
            <w:top w:val="none" w:sz="0" w:space="0" w:color="auto"/>
            <w:left w:val="none" w:sz="0" w:space="0" w:color="auto"/>
            <w:bottom w:val="none" w:sz="0" w:space="0" w:color="auto"/>
            <w:right w:val="none" w:sz="0" w:space="0" w:color="auto"/>
          </w:divBdr>
        </w:div>
      </w:divsChild>
    </w:div>
    <w:div w:id="1886479294">
      <w:bodyDiv w:val="1"/>
      <w:marLeft w:val="0"/>
      <w:marRight w:val="0"/>
      <w:marTop w:val="0"/>
      <w:marBottom w:val="0"/>
      <w:divBdr>
        <w:top w:val="none" w:sz="0" w:space="0" w:color="auto"/>
        <w:left w:val="none" w:sz="0" w:space="0" w:color="auto"/>
        <w:bottom w:val="none" w:sz="0" w:space="0" w:color="auto"/>
        <w:right w:val="none" w:sz="0" w:space="0" w:color="auto"/>
      </w:divBdr>
      <w:divsChild>
        <w:div w:id="1326514752">
          <w:marLeft w:val="0"/>
          <w:marRight w:val="0"/>
          <w:marTop w:val="0"/>
          <w:marBottom w:val="0"/>
          <w:divBdr>
            <w:top w:val="none" w:sz="0" w:space="0" w:color="auto"/>
            <w:left w:val="none" w:sz="0" w:space="0" w:color="auto"/>
            <w:bottom w:val="none" w:sz="0" w:space="0" w:color="auto"/>
            <w:right w:val="none" w:sz="0" w:space="0" w:color="auto"/>
          </w:divBdr>
        </w:div>
        <w:div w:id="1441952415">
          <w:marLeft w:val="0"/>
          <w:marRight w:val="0"/>
          <w:marTop w:val="0"/>
          <w:marBottom w:val="0"/>
          <w:divBdr>
            <w:top w:val="none" w:sz="0" w:space="0" w:color="auto"/>
            <w:left w:val="none" w:sz="0" w:space="0" w:color="auto"/>
            <w:bottom w:val="none" w:sz="0" w:space="0" w:color="auto"/>
            <w:right w:val="none" w:sz="0" w:space="0" w:color="auto"/>
          </w:divBdr>
        </w:div>
        <w:div w:id="1541472943">
          <w:marLeft w:val="0"/>
          <w:marRight w:val="0"/>
          <w:marTop w:val="0"/>
          <w:marBottom w:val="0"/>
          <w:divBdr>
            <w:top w:val="none" w:sz="0" w:space="0" w:color="auto"/>
            <w:left w:val="none" w:sz="0" w:space="0" w:color="auto"/>
            <w:bottom w:val="none" w:sz="0" w:space="0" w:color="auto"/>
            <w:right w:val="none" w:sz="0" w:space="0" w:color="auto"/>
          </w:divBdr>
        </w:div>
        <w:div w:id="2056156232">
          <w:marLeft w:val="0"/>
          <w:marRight w:val="0"/>
          <w:marTop w:val="0"/>
          <w:marBottom w:val="0"/>
          <w:divBdr>
            <w:top w:val="none" w:sz="0" w:space="0" w:color="auto"/>
            <w:left w:val="none" w:sz="0" w:space="0" w:color="auto"/>
            <w:bottom w:val="none" w:sz="0" w:space="0" w:color="auto"/>
            <w:right w:val="none" w:sz="0" w:space="0" w:color="auto"/>
          </w:divBdr>
        </w:div>
        <w:div w:id="340015244">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700665736">
          <w:marLeft w:val="0"/>
          <w:marRight w:val="0"/>
          <w:marTop w:val="0"/>
          <w:marBottom w:val="0"/>
          <w:divBdr>
            <w:top w:val="none" w:sz="0" w:space="0" w:color="auto"/>
            <w:left w:val="none" w:sz="0" w:space="0" w:color="auto"/>
            <w:bottom w:val="none" w:sz="0" w:space="0" w:color="auto"/>
            <w:right w:val="none" w:sz="0" w:space="0" w:color="auto"/>
          </w:divBdr>
        </w:div>
        <w:div w:id="938215043">
          <w:marLeft w:val="0"/>
          <w:marRight w:val="0"/>
          <w:marTop w:val="0"/>
          <w:marBottom w:val="0"/>
          <w:divBdr>
            <w:top w:val="none" w:sz="0" w:space="0" w:color="auto"/>
            <w:left w:val="none" w:sz="0" w:space="0" w:color="auto"/>
            <w:bottom w:val="none" w:sz="0" w:space="0" w:color="auto"/>
            <w:right w:val="none" w:sz="0" w:space="0" w:color="auto"/>
          </w:divBdr>
        </w:div>
        <w:div w:id="1652949156">
          <w:marLeft w:val="0"/>
          <w:marRight w:val="0"/>
          <w:marTop w:val="0"/>
          <w:marBottom w:val="0"/>
          <w:divBdr>
            <w:top w:val="none" w:sz="0" w:space="0" w:color="auto"/>
            <w:left w:val="none" w:sz="0" w:space="0" w:color="auto"/>
            <w:bottom w:val="none" w:sz="0" w:space="0" w:color="auto"/>
            <w:right w:val="none" w:sz="0" w:space="0" w:color="auto"/>
          </w:divBdr>
        </w:div>
        <w:div w:id="628315307">
          <w:marLeft w:val="0"/>
          <w:marRight w:val="0"/>
          <w:marTop w:val="0"/>
          <w:marBottom w:val="0"/>
          <w:divBdr>
            <w:top w:val="none" w:sz="0" w:space="0" w:color="auto"/>
            <w:left w:val="none" w:sz="0" w:space="0" w:color="auto"/>
            <w:bottom w:val="none" w:sz="0" w:space="0" w:color="auto"/>
            <w:right w:val="none" w:sz="0" w:space="0" w:color="auto"/>
          </w:divBdr>
        </w:div>
        <w:div w:id="978878380">
          <w:marLeft w:val="0"/>
          <w:marRight w:val="0"/>
          <w:marTop w:val="0"/>
          <w:marBottom w:val="0"/>
          <w:divBdr>
            <w:top w:val="none" w:sz="0" w:space="0" w:color="auto"/>
            <w:left w:val="none" w:sz="0" w:space="0" w:color="auto"/>
            <w:bottom w:val="none" w:sz="0" w:space="0" w:color="auto"/>
            <w:right w:val="none" w:sz="0" w:space="0" w:color="auto"/>
          </w:divBdr>
        </w:div>
        <w:div w:id="202640667">
          <w:marLeft w:val="0"/>
          <w:marRight w:val="0"/>
          <w:marTop w:val="0"/>
          <w:marBottom w:val="0"/>
          <w:divBdr>
            <w:top w:val="none" w:sz="0" w:space="0" w:color="auto"/>
            <w:left w:val="none" w:sz="0" w:space="0" w:color="auto"/>
            <w:bottom w:val="none" w:sz="0" w:space="0" w:color="auto"/>
            <w:right w:val="none" w:sz="0" w:space="0" w:color="auto"/>
          </w:divBdr>
        </w:div>
        <w:div w:id="1248423370">
          <w:marLeft w:val="0"/>
          <w:marRight w:val="0"/>
          <w:marTop w:val="0"/>
          <w:marBottom w:val="0"/>
          <w:divBdr>
            <w:top w:val="none" w:sz="0" w:space="0" w:color="auto"/>
            <w:left w:val="none" w:sz="0" w:space="0" w:color="auto"/>
            <w:bottom w:val="none" w:sz="0" w:space="0" w:color="auto"/>
            <w:right w:val="none" w:sz="0" w:space="0" w:color="auto"/>
          </w:divBdr>
        </w:div>
        <w:div w:id="251401449">
          <w:marLeft w:val="0"/>
          <w:marRight w:val="0"/>
          <w:marTop w:val="0"/>
          <w:marBottom w:val="0"/>
          <w:divBdr>
            <w:top w:val="none" w:sz="0" w:space="0" w:color="auto"/>
            <w:left w:val="none" w:sz="0" w:space="0" w:color="auto"/>
            <w:bottom w:val="none" w:sz="0" w:space="0" w:color="auto"/>
            <w:right w:val="none" w:sz="0" w:space="0" w:color="auto"/>
          </w:divBdr>
        </w:div>
        <w:div w:id="894388645">
          <w:marLeft w:val="0"/>
          <w:marRight w:val="0"/>
          <w:marTop w:val="0"/>
          <w:marBottom w:val="0"/>
          <w:divBdr>
            <w:top w:val="none" w:sz="0" w:space="0" w:color="auto"/>
            <w:left w:val="none" w:sz="0" w:space="0" w:color="auto"/>
            <w:bottom w:val="none" w:sz="0" w:space="0" w:color="auto"/>
            <w:right w:val="none" w:sz="0" w:space="0" w:color="auto"/>
          </w:divBdr>
        </w:div>
        <w:div w:id="1302155085">
          <w:marLeft w:val="0"/>
          <w:marRight w:val="0"/>
          <w:marTop w:val="0"/>
          <w:marBottom w:val="0"/>
          <w:divBdr>
            <w:top w:val="none" w:sz="0" w:space="0" w:color="auto"/>
            <w:left w:val="none" w:sz="0" w:space="0" w:color="auto"/>
            <w:bottom w:val="none" w:sz="0" w:space="0" w:color="auto"/>
            <w:right w:val="none" w:sz="0" w:space="0" w:color="auto"/>
          </w:divBdr>
        </w:div>
        <w:div w:id="1359509078">
          <w:marLeft w:val="0"/>
          <w:marRight w:val="0"/>
          <w:marTop w:val="0"/>
          <w:marBottom w:val="0"/>
          <w:divBdr>
            <w:top w:val="none" w:sz="0" w:space="0" w:color="auto"/>
            <w:left w:val="none" w:sz="0" w:space="0" w:color="auto"/>
            <w:bottom w:val="none" w:sz="0" w:space="0" w:color="auto"/>
            <w:right w:val="none" w:sz="0" w:space="0" w:color="auto"/>
          </w:divBdr>
        </w:div>
        <w:div w:id="1611430599">
          <w:marLeft w:val="0"/>
          <w:marRight w:val="0"/>
          <w:marTop w:val="0"/>
          <w:marBottom w:val="0"/>
          <w:divBdr>
            <w:top w:val="none" w:sz="0" w:space="0" w:color="auto"/>
            <w:left w:val="none" w:sz="0" w:space="0" w:color="auto"/>
            <w:bottom w:val="none" w:sz="0" w:space="0" w:color="auto"/>
            <w:right w:val="none" w:sz="0" w:space="0" w:color="auto"/>
          </w:divBdr>
        </w:div>
        <w:div w:id="1059673125">
          <w:marLeft w:val="0"/>
          <w:marRight w:val="0"/>
          <w:marTop w:val="0"/>
          <w:marBottom w:val="0"/>
          <w:divBdr>
            <w:top w:val="none" w:sz="0" w:space="0" w:color="auto"/>
            <w:left w:val="none" w:sz="0" w:space="0" w:color="auto"/>
            <w:bottom w:val="none" w:sz="0" w:space="0" w:color="auto"/>
            <w:right w:val="none" w:sz="0" w:space="0" w:color="auto"/>
          </w:divBdr>
        </w:div>
        <w:div w:id="1129081890">
          <w:marLeft w:val="0"/>
          <w:marRight w:val="0"/>
          <w:marTop w:val="0"/>
          <w:marBottom w:val="0"/>
          <w:divBdr>
            <w:top w:val="none" w:sz="0" w:space="0" w:color="auto"/>
            <w:left w:val="none" w:sz="0" w:space="0" w:color="auto"/>
            <w:bottom w:val="none" w:sz="0" w:space="0" w:color="auto"/>
            <w:right w:val="none" w:sz="0" w:space="0" w:color="auto"/>
          </w:divBdr>
        </w:div>
        <w:div w:id="1969701574">
          <w:marLeft w:val="0"/>
          <w:marRight w:val="0"/>
          <w:marTop w:val="0"/>
          <w:marBottom w:val="0"/>
          <w:divBdr>
            <w:top w:val="none" w:sz="0" w:space="0" w:color="auto"/>
            <w:left w:val="none" w:sz="0" w:space="0" w:color="auto"/>
            <w:bottom w:val="none" w:sz="0" w:space="0" w:color="auto"/>
            <w:right w:val="none" w:sz="0" w:space="0" w:color="auto"/>
          </w:divBdr>
        </w:div>
        <w:div w:id="1328822487">
          <w:marLeft w:val="0"/>
          <w:marRight w:val="0"/>
          <w:marTop w:val="0"/>
          <w:marBottom w:val="0"/>
          <w:divBdr>
            <w:top w:val="none" w:sz="0" w:space="0" w:color="auto"/>
            <w:left w:val="none" w:sz="0" w:space="0" w:color="auto"/>
            <w:bottom w:val="none" w:sz="0" w:space="0" w:color="auto"/>
            <w:right w:val="none" w:sz="0" w:space="0" w:color="auto"/>
          </w:divBdr>
        </w:div>
        <w:div w:id="613831178">
          <w:marLeft w:val="0"/>
          <w:marRight w:val="0"/>
          <w:marTop w:val="0"/>
          <w:marBottom w:val="0"/>
          <w:divBdr>
            <w:top w:val="none" w:sz="0" w:space="0" w:color="auto"/>
            <w:left w:val="none" w:sz="0" w:space="0" w:color="auto"/>
            <w:bottom w:val="none" w:sz="0" w:space="0" w:color="auto"/>
            <w:right w:val="none" w:sz="0" w:space="0" w:color="auto"/>
          </w:divBdr>
        </w:div>
        <w:div w:id="1473597033">
          <w:marLeft w:val="0"/>
          <w:marRight w:val="0"/>
          <w:marTop w:val="0"/>
          <w:marBottom w:val="0"/>
          <w:divBdr>
            <w:top w:val="none" w:sz="0" w:space="0" w:color="auto"/>
            <w:left w:val="none" w:sz="0" w:space="0" w:color="auto"/>
            <w:bottom w:val="none" w:sz="0" w:space="0" w:color="auto"/>
            <w:right w:val="none" w:sz="0" w:space="0" w:color="auto"/>
          </w:divBdr>
        </w:div>
        <w:div w:id="509681688">
          <w:marLeft w:val="0"/>
          <w:marRight w:val="0"/>
          <w:marTop w:val="0"/>
          <w:marBottom w:val="0"/>
          <w:divBdr>
            <w:top w:val="none" w:sz="0" w:space="0" w:color="auto"/>
            <w:left w:val="none" w:sz="0" w:space="0" w:color="auto"/>
            <w:bottom w:val="none" w:sz="0" w:space="0" w:color="auto"/>
            <w:right w:val="none" w:sz="0" w:space="0" w:color="auto"/>
          </w:divBdr>
        </w:div>
        <w:div w:id="1136484272">
          <w:marLeft w:val="0"/>
          <w:marRight w:val="0"/>
          <w:marTop w:val="0"/>
          <w:marBottom w:val="0"/>
          <w:divBdr>
            <w:top w:val="none" w:sz="0" w:space="0" w:color="auto"/>
            <w:left w:val="none" w:sz="0" w:space="0" w:color="auto"/>
            <w:bottom w:val="none" w:sz="0" w:space="0" w:color="auto"/>
            <w:right w:val="none" w:sz="0" w:space="0" w:color="auto"/>
          </w:divBdr>
        </w:div>
        <w:div w:id="2038969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tel:"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mailto:Sambit.nayak93@gmail.com" TargetMode="Externa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www.linkedin.com/in/sambit-nayak/"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t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bit\AppData\Roaming\Microsoft\Templates\Green%20cube%20resum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Sheet1!$A$2:$A$9</c:f>
              <c:strCache>
                <c:ptCount val="8"/>
                <c:pt idx="0">
                  <c:v>CiCD</c:v>
                </c:pt>
                <c:pt idx="1">
                  <c:v>Linux</c:v>
                </c:pt>
                <c:pt idx="2">
                  <c:v>DevOps</c:v>
                </c:pt>
                <c:pt idx="3">
                  <c:v>Ansible</c:v>
                </c:pt>
                <c:pt idx="4">
                  <c:v>Migration</c:v>
                </c:pt>
                <c:pt idx="5">
                  <c:v>GCP</c:v>
                </c:pt>
                <c:pt idx="6">
                  <c:v>MySql</c:v>
                </c:pt>
                <c:pt idx="7">
                  <c:v>jenkins</c:v>
                </c:pt>
              </c:strCache>
            </c:strRef>
          </c:cat>
          <c:val>
            <c:numRef>
              <c:f>Sheet1!$B$2:$B$9</c:f>
              <c:numCache>
                <c:formatCode>General</c:formatCode>
                <c:ptCount val="8"/>
                <c:pt idx="0">
                  <c:v>0.5</c:v>
                </c:pt>
                <c:pt idx="1">
                  <c:v>0.9</c:v>
                </c:pt>
                <c:pt idx="2">
                  <c:v>0.6</c:v>
                </c:pt>
                <c:pt idx="3">
                  <c:v>0.45</c:v>
                </c:pt>
                <c:pt idx="4">
                  <c:v>0.85</c:v>
                </c:pt>
                <c:pt idx="5">
                  <c:v>0.75</c:v>
                </c:pt>
                <c:pt idx="6">
                  <c:v>0.68</c:v>
                </c:pt>
                <c:pt idx="7">
                  <c:v>0.46</c:v>
                </c:pt>
              </c:numCache>
            </c:numRef>
          </c:val>
          <c:extLst>
            <c:ext xmlns:c16="http://schemas.microsoft.com/office/drawing/2014/chart" uri="{C3380CC4-5D6E-409C-BE32-E72D297353CC}">
              <c16:uniqueId val="{00000000-992A-4063-83A0-58B2528B3A27}"/>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92831D3B58479699871631D49679DE"/>
        <w:category>
          <w:name w:val="General"/>
          <w:gallery w:val="placeholder"/>
        </w:category>
        <w:types>
          <w:type w:val="bbPlcHdr"/>
        </w:types>
        <w:behaviors>
          <w:behavior w:val="content"/>
        </w:behaviors>
        <w:guid w:val="{9381556D-8053-409E-979D-B6AE434FC72F}"/>
      </w:docPartPr>
      <w:docPartBody>
        <w:p w:rsidR="00951391" w:rsidRDefault="00503305">
          <w:pPr>
            <w:pStyle w:val="BA92831D3B58479699871631D49679DE"/>
          </w:pPr>
          <w:r w:rsidRPr="00036450">
            <w:t>EDUCATION</w:t>
          </w:r>
        </w:p>
      </w:docPartBody>
    </w:docPart>
    <w:docPart>
      <w:docPartPr>
        <w:name w:val="E67B6ABF7C6D41BC940EEBC1AE8AF12D"/>
        <w:category>
          <w:name w:val="General"/>
          <w:gallery w:val="placeholder"/>
        </w:category>
        <w:types>
          <w:type w:val="bbPlcHdr"/>
        </w:types>
        <w:behaviors>
          <w:behavior w:val="content"/>
        </w:behaviors>
        <w:guid w:val="{29D06F76-E415-44D6-A087-623B1730108C}"/>
      </w:docPartPr>
      <w:docPartBody>
        <w:p w:rsidR="00951391" w:rsidRDefault="00503305">
          <w:pPr>
            <w:pStyle w:val="E67B6ABF7C6D41BC940EEBC1AE8AF12D"/>
          </w:pPr>
          <w:r w:rsidRPr="005D47DE">
            <w:t>Profile</w:t>
          </w:r>
        </w:p>
      </w:docPartBody>
    </w:docPart>
    <w:docPart>
      <w:docPartPr>
        <w:name w:val="8520766EA6774D93BDD03A0B88553CC2"/>
        <w:category>
          <w:name w:val="General"/>
          <w:gallery w:val="placeholder"/>
        </w:category>
        <w:types>
          <w:type w:val="bbPlcHdr"/>
        </w:types>
        <w:behaviors>
          <w:behavior w:val="content"/>
        </w:behaviors>
        <w:guid w:val="{252FB7B4-1C8B-4F5F-8E99-C7BCD8907E8C}"/>
      </w:docPartPr>
      <w:docPartBody>
        <w:p w:rsidR="00951391" w:rsidRDefault="00503305">
          <w:pPr>
            <w:pStyle w:val="8520766EA6774D93BDD03A0B88553CC2"/>
          </w:pPr>
          <w:r w:rsidRPr="005D47DE">
            <w:rPr>
              <w:rStyle w:val="Heading2Char"/>
            </w:rPr>
            <w:t>CONTACT</w:t>
          </w:r>
        </w:p>
      </w:docPartBody>
    </w:docPart>
    <w:docPart>
      <w:docPartPr>
        <w:name w:val="AD876234D7D843FE9F5E51438B8EA589"/>
        <w:category>
          <w:name w:val="General"/>
          <w:gallery w:val="placeholder"/>
        </w:category>
        <w:types>
          <w:type w:val="bbPlcHdr"/>
        </w:types>
        <w:behaviors>
          <w:behavior w:val="content"/>
        </w:behaviors>
        <w:guid w:val="{E7096473-0B0C-4757-BB2D-6A3B319493F6}"/>
      </w:docPartPr>
      <w:docPartBody>
        <w:p w:rsidR="00951391" w:rsidRDefault="00503305">
          <w:pPr>
            <w:pStyle w:val="AD876234D7D843FE9F5E51438B8EA589"/>
          </w:pPr>
          <w:r w:rsidRPr="004D3011">
            <w:t>PHONE:</w:t>
          </w:r>
        </w:p>
      </w:docPartBody>
    </w:docPart>
    <w:docPart>
      <w:docPartPr>
        <w:name w:val="811B172FA67F4F86935F8B8B49C5AA3E"/>
        <w:category>
          <w:name w:val="General"/>
          <w:gallery w:val="placeholder"/>
        </w:category>
        <w:types>
          <w:type w:val="bbPlcHdr"/>
        </w:types>
        <w:behaviors>
          <w:behavior w:val="content"/>
        </w:behaviors>
        <w:guid w:val="{3B36AE96-2B56-4F2F-9EAD-22A540604E06}"/>
      </w:docPartPr>
      <w:docPartBody>
        <w:p w:rsidR="00951391" w:rsidRDefault="00503305">
          <w:pPr>
            <w:pStyle w:val="811B172FA67F4F86935F8B8B49C5AA3E"/>
          </w:pPr>
          <w:r w:rsidRPr="004D3011">
            <w:t>WEBSITE:</w:t>
          </w:r>
        </w:p>
      </w:docPartBody>
    </w:docPart>
    <w:docPart>
      <w:docPartPr>
        <w:name w:val="CF4B9428C1A24B29A926CA10A1190FA0"/>
        <w:category>
          <w:name w:val="General"/>
          <w:gallery w:val="placeholder"/>
        </w:category>
        <w:types>
          <w:type w:val="bbPlcHdr"/>
        </w:types>
        <w:behaviors>
          <w:behavior w:val="content"/>
        </w:behaviors>
        <w:guid w:val="{5F2734C7-A377-4A67-90A9-DFA44B873998}"/>
      </w:docPartPr>
      <w:docPartBody>
        <w:p w:rsidR="00951391" w:rsidRDefault="00503305">
          <w:pPr>
            <w:pStyle w:val="CF4B9428C1A24B29A926CA10A1190FA0"/>
          </w:pPr>
          <w:r w:rsidRPr="004D3011">
            <w:t>EMAIL:</w:t>
          </w:r>
        </w:p>
      </w:docPartBody>
    </w:docPart>
    <w:docPart>
      <w:docPartPr>
        <w:name w:val="FE1C37E0121340BEA7348948D0C039E7"/>
        <w:category>
          <w:name w:val="General"/>
          <w:gallery w:val="placeholder"/>
        </w:category>
        <w:types>
          <w:type w:val="bbPlcHdr"/>
        </w:types>
        <w:behaviors>
          <w:behavior w:val="content"/>
        </w:behaviors>
        <w:guid w:val="{BF48BB9F-EDE4-46BD-B10B-6EF68927A687}"/>
      </w:docPartPr>
      <w:docPartBody>
        <w:p w:rsidR="00951391" w:rsidRDefault="00503305">
          <w:pPr>
            <w:pStyle w:val="FE1C37E0121340BEA7348948D0C039E7"/>
          </w:pPr>
          <w:r w:rsidRPr="00036450">
            <w:t>WORK EXPERIENCE</w:t>
          </w:r>
        </w:p>
      </w:docPartBody>
    </w:docPart>
    <w:docPart>
      <w:docPartPr>
        <w:name w:val="321885DD90A54B24900104A8F815C18B"/>
        <w:category>
          <w:name w:val="General"/>
          <w:gallery w:val="placeholder"/>
        </w:category>
        <w:types>
          <w:type w:val="bbPlcHdr"/>
        </w:types>
        <w:behaviors>
          <w:behavior w:val="content"/>
        </w:behaviors>
        <w:guid w:val="{0AC6C875-EBDF-4241-A679-FE6FD5BA2869}"/>
      </w:docPartPr>
      <w:docPartBody>
        <w:p w:rsidR="00951391" w:rsidRDefault="00503305">
          <w:pPr>
            <w:pStyle w:val="321885DD90A54B24900104A8F815C18B"/>
          </w:pPr>
          <w:r w:rsidRPr="00776643">
            <w:rPr>
              <w:rStyle w:val="Heading2Char"/>
            </w:rPr>
            <w:t>SKILLS</w:t>
          </w:r>
        </w:p>
      </w:docPartBody>
    </w:docPart>
    <w:docPart>
      <w:docPartPr>
        <w:name w:val="83DDD5A2686C48C8BFFC543B096A3D46"/>
        <w:category>
          <w:name w:val="General"/>
          <w:gallery w:val="placeholder"/>
        </w:category>
        <w:types>
          <w:type w:val="bbPlcHdr"/>
        </w:types>
        <w:behaviors>
          <w:behavior w:val="content"/>
        </w:behaviors>
        <w:guid w:val="{EF18ECB5-8C19-449F-ADAF-AAC9F2375E35}"/>
      </w:docPartPr>
      <w:docPartBody>
        <w:p w:rsidR="00951391" w:rsidRDefault="000B190A" w:rsidP="000B190A">
          <w:pPr>
            <w:pStyle w:val="83DDD5A2686C48C8BFFC543B096A3D46"/>
          </w:pPr>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90A"/>
    <w:rsid w:val="000B190A"/>
    <w:rsid w:val="00503305"/>
    <w:rsid w:val="00951391"/>
    <w:rsid w:val="009874D4"/>
    <w:rsid w:val="00DD68F6"/>
    <w:rsid w:val="00DF7F9E"/>
    <w:rsid w:val="00E0232F"/>
    <w:rsid w:val="00ED1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00" w:after="0" w:line="276" w:lineRule="auto"/>
      <w:ind w:right="360"/>
      <w:outlineLvl w:val="1"/>
    </w:pPr>
    <w:rPr>
      <w:rFonts w:asciiTheme="majorHAnsi" w:eastAsiaTheme="majorEastAsia" w:hAnsiTheme="majorHAnsi" w:cstheme="majorBidi"/>
      <w:b/>
      <w:bCs/>
      <w:caps/>
      <w:color w:val="FFFFFF" w:themeColor="background1"/>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92831D3B58479699871631D49679DE">
    <w:name w:val="BA92831D3B58479699871631D49679DE"/>
  </w:style>
  <w:style w:type="paragraph" w:customStyle="1" w:styleId="6351D7C9557849BFBB7F39E2B8F2C697">
    <w:name w:val="6351D7C9557849BFBB7F39E2B8F2C697"/>
  </w:style>
  <w:style w:type="paragraph" w:customStyle="1" w:styleId="86079F02EAC341568BFDACCBB382BDA7">
    <w:name w:val="86079F02EAC341568BFDACCBB382BDA7"/>
  </w:style>
  <w:style w:type="paragraph" w:customStyle="1" w:styleId="D37B9DDAB0484A498D3904C141AFD6D7">
    <w:name w:val="D37B9DDAB0484A498D3904C141AFD6D7"/>
  </w:style>
  <w:style w:type="paragraph" w:customStyle="1" w:styleId="2514620F410248B6B4ADAD8387291B49">
    <w:name w:val="2514620F410248B6B4ADAD8387291B49"/>
  </w:style>
  <w:style w:type="paragraph" w:customStyle="1" w:styleId="DE39767051FF4A199BF956D19D6E87F1">
    <w:name w:val="DE39767051FF4A199BF956D19D6E87F1"/>
  </w:style>
  <w:style w:type="paragraph" w:customStyle="1" w:styleId="A2B9251AB9A840ECA99A494035278926">
    <w:name w:val="A2B9251AB9A840ECA99A494035278926"/>
  </w:style>
  <w:style w:type="paragraph" w:customStyle="1" w:styleId="D8F9CEDCA0DC4FAC989D8BC2D91326B5">
    <w:name w:val="D8F9CEDCA0DC4FAC989D8BC2D91326B5"/>
  </w:style>
  <w:style w:type="paragraph" w:customStyle="1" w:styleId="0B486FC45B964DDE9454440CDCAA742B">
    <w:name w:val="0B486FC45B964DDE9454440CDCAA742B"/>
  </w:style>
  <w:style w:type="paragraph" w:customStyle="1" w:styleId="55F20F1F5BC14329800FEC7FB6A5A860">
    <w:name w:val="55F20F1F5BC14329800FEC7FB6A5A860"/>
  </w:style>
  <w:style w:type="paragraph" w:customStyle="1" w:styleId="E67B6ABF7C6D41BC940EEBC1AE8AF12D">
    <w:name w:val="E67B6ABF7C6D41BC940EEBC1AE8AF12D"/>
  </w:style>
  <w:style w:type="paragraph" w:customStyle="1" w:styleId="477993FC4B5F4E089C6220B826A46C93">
    <w:name w:val="477993FC4B5F4E089C6220B826A46C93"/>
  </w:style>
  <w:style w:type="character" w:customStyle="1" w:styleId="Heading2Char">
    <w:name w:val="Heading 2 Char"/>
    <w:basedOn w:val="DefaultParagraphFont"/>
    <w:link w:val="Heading2"/>
    <w:uiPriority w:val="9"/>
    <w:rPr>
      <w:rFonts w:asciiTheme="majorHAnsi" w:eastAsiaTheme="majorEastAsia" w:hAnsiTheme="majorHAnsi" w:cstheme="majorBidi"/>
      <w:b/>
      <w:bCs/>
      <w:caps/>
      <w:color w:val="FFFFFF" w:themeColor="background1"/>
      <w:sz w:val="26"/>
      <w:szCs w:val="26"/>
      <w:lang w:eastAsia="ja-JP"/>
    </w:rPr>
  </w:style>
  <w:style w:type="paragraph" w:customStyle="1" w:styleId="8520766EA6774D93BDD03A0B88553CC2">
    <w:name w:val="8520766EA6774D93BDD03A0B88553CC2"/>
  </w:style>
  <w:style w:type="paragraph" w:customStyle="1" w:styleId="AD876234D7D843FE9F5E51438B8EA589">
    <w:name w:val="AD876234D7D843FE9F5E51438B8EA589"/>
  </w:style>
  <w:style w:type="paragraph" w:customStyle="1" w:styleId="7FE3C6ACB1014483BB1688FB84E5EA31">
    <w:name w:val="7FE3C6ACB1014483BB1688FB84E5EA31"/>
  </w:style>
  <w:style w:type="paragraph" w:customStyle="1" w:styleId="811B172FA67F4F86935F8B8B49C5AA3E">
    <w:name w:val="811B172FA67F4F86935F8B8B49C5AA3E"/>
  </w:style>
  <w:style w:type="paragraph" w:customStyle="1" w:styleId="2E41E0514E2144D8910A5DC321F274A4">
    <w:name w:val="2E41E0514E2144D8910A5DC321F274A4"/>
  </w:style>
  <w:style w:type="paragraph" w:customStyle="1" w:styleId="CF4B9428C1A24B29A926CA10A1190FA0">
    <w:name w:val="CF4B9428C1A24B29A926CA10A1190FA0"/>
  </w:style>
  <w:style w:type="character" w:styleId="Hyperlink">
    <w:name w:val="Hyperlink"/>
    <w:basedOn w:val="DefaultParagraphFont"/>
    <w:uiPriority w:val="99"/>
    <w:unhideWhenUsed/>
    <w:rsid w:val="000B190A"/>
    <w:rPr>
      <w:color w:val="ED7D31" w:themeColor="accent2"/>
      <w:u w:val="single"/>
    </w:rPr>
  </w:style>
  <w:style w:type="paragraph" w:customStyle="1" w:styleId="12A0193B79D24226B4F8C7E794FC8107">
    <w:name w:val="12A0193B79D24226B4F8C7E794FC8107"/>
  </w:style>
  <w:style w:type="paragraph" w:customStyle="1" w:styleId="FE1C37E0121340BEA7348948D0C039E7">
    <w:name w:val="FE1C37E0121340BEA7348948D0C039E7"/>
  </w:style>
  <w:style w:type="paragraph" w:customStyle="1" w:styleId="A0A8036E7CA04F329C3D3B48C24F1749">
    <w:name w:val="A0A8036E7CA04F329C3D3B48C24F1749"/>
  </w:style>
  <w:style w:type="paragraph" w:customStyle="1" w:styleId="FD61E9527B3A45F6A1CC2FF324F94FBE">
    <w:name w:val="FD61E9527B3A45F6A1CC2FF324F94FBE"/>
  </w:style>
  <w:style w:type="paragraph" w:customStyle="1" w:styleId="329549660C8C4F3CBF66C1AD18472083">
    <w:name w:val="329549660C8C4F3CBF66C1AD18472083"/>
  </w:style>
  <w:style w:type="paragraph" w:customStyle="1" w:styleId="37A18E564E494A24BA9E6E7457BB8A98">
    <w:name w:val="37A18E564E494A24BA9E6E7457BB8A98"/>
  </w:style>
  <w:style w:type="paragraph" w:customStyle="1" w:styleId="966D08754F3A46C0BB92A17D3C622D59">
    <w:name w:val="966D08754F3A46C0BB92A17D3C622D59"/>
  </w:style>
  <w:style w:type="paragraph" w:customStyle="1" w:styleId="C35F6EAA0AC14E7D8FEE1B5053FA2D5C">
    <w:name w:val="C35F6EAA0AC14E7D8FEE1B5053FA2D5C"/>
  </w:style>
  <w:style w:type="paragraph" w:customStyle="1" w:styleId="6351D68B6B8B4776B4D2DE9C9E64F5FF">
    <w:name w:val="6351D68B6B8B4776B4D2DE9C9E64F5FF"/>
  </w:style>
  <w:style w:type="paragraph" w:customStyle="1" w:styleId="E6E0CF6B8E4E4F0FB4F196C4476DCE7C">
    <w:name w:val="E6E0CF6B8E4E4F0FB4F196C4476DCE7C"/>
  </w:style>
  <w:style w:type="paragraph" w:customStyle="1" w:styleId="B3F6F69E9C654808B427F3A22A494E41">
    <w:name w:val="B3F6F69E9C654808B427F3A22A494E41"/>
  </w:style>
  <w:style w:type="paragraph" w:customStyle="1" w:styleId="43A8F1CEA6DF4C25B80A5282D79D4F30">
    <w:name w:val="43A8F1CEA6DF4C25B80A5282D79D4F30"/>
  </w:style>
  <w:style w:type="paragraph" w:customStyle="1" w:styleId="42B8301F8FA24ACF83E7860980013D5B">
    <w:name w:val="42B8301F8FA24ACF83E7860980013D5B"/>
  </w:style>
  <w:style w:type="paragraph" w:customStyle="1" w:styleId="31F2F36728BA4E0C8D50355DCC86F29D">
    <w:name w:val="31F2F36728BA4E0C8D50355DCC86F29D"/>
  </w:style>
  <w:style w:type="paragraph" w:customStyle="1" w:styleId="D7FCA289A2DD45258D4759593D6C77A3">
    <w:name w:val="D7FCA289A2DD45258D4759593D6C77A3"/>
  </w:style>
  <w:style w:type="paragraph" w:customStyle="1" w:styleId="0B7DFFEE0EED40AC8E6355A132D4695C">
    <w:name w:val="0B7DFFEE0EED40AC8E6355A132D4695C"/>
  </w:style>
  <w:style w:type="paragraph" w:customStyle="1" w:styleId="7EC6A3F9264544AC87314CE1216EF51E">
    <w:name w:val="7EC6A3F9264544AC87314CE1216EF51E"/>
  </w:style>
  <w:style w:type="paragraph" w:customStyle="1" w:styleId="A3AA08A1A5BD478FB2AC167BA7F6C541">
    <w:name w:val="A3AA08A1A5BD478FB2AC167BA7F6C541"/>
  </w:style>
  <w:style w:type="paragraph" w:customStyle="1" w:styleId="47727D1C107A44BD8823B9D09B84C8C9">
    <w:name w:val="47727D1C107A44BD8823B9D09B84C8C9"/>
  </w:style>
  <w:style w:type="paragraph" w:customStyle="1" w:styleId="495864FDE776480F8F0F9BB984B73462">
    <w:name w:val="495864FDE776480F8F0F9BB984B73462"/>
  </w:style>
  <w:style w:type="paragraph" w:customStyle="1" w:styleId="6238E77209D44C60A438DB1885E5A368">
    <w:name w:val="6238E77209D44C60A438DB1885E5A368"/>
  </w:style>
  <w:style w:type="paragraph" w:customStyle="1" w:styleId="117A7A2D81F942628B6D06B51E22E24E">
    <w:name w:val="117A7A2D81F942628B6D06B51E22E24E"/>
  </w:style>
  <w:style w:type="paragraph" w:customStyle="1" w:styleId="321885DD90A54B24900104A8F815C18B">
    <w:name w:val="321885DD90A54B24900104A8F815C18B"/>
  </w:style>
  <w:style w:type="paragraph" w:customStyle="1" w:styleId="AE8C94E3E6E54585828355E359E40EE2">
    <w:name w:val="AE8C94E3E6E54585828355E359E40EE2"/>
    <w:rsid w:val="000B190A"/>
  </w:style>
  <w:style w:type="paragraph" w:customStyle="1" w:styleId="3FAE53DE96FE4AD98F81A6B15EB94B47">
    <w:name w:val="3FAE53DE96FE4AD98F81A6B15EB94B47"/>
    <w:rsid w:val="000B190A"/>
  </w:style>
  <w:style w:type="paragraph" w:customStyle="1" w:styleId="4AF1A7453AFE40649889699B92F02B39">
    <w:name w:val="4AF1A7453AFE40649889699B92F02B39"/>
    <w:rsid w:val="000B190A"/>
  </w:style>
  <w:style w:type="paragraph" w:customStyle="1" w:styleId="3F228D1C4A1C405794FB920253F39691">
    <w:name w:val="3F228D1C4A1C405794FB920253F39691"/>
    <w:rsid w:val="000B190A"/>
  </w:style>
  <w:style w:type="paragraph" w:customStyle="1" w:styleId="ECEC55C2A768481EADA71D95CC527E02">
    <w:name w:val="ECEC55C2A768481EADA71D95CC527E02"/>
    <w:rsid w:val="000B190A"/>
  </w:style>
  <w:style w:type="paragraph" w:customStyle="1" w:styleId="36AA67A412D54827A1C56198333F82EC">
    <w:name w:val="36AA67A412D54827A1C56198333F82EC"/>
    <w:rsid w:val="000B190A"/>
  </w:style>
  <w:style w:type="paragraph" w:customStyle="1" w:styleId="4B232E52059A4F47A60E9CD4A5CAB5D6">
    <w:name w:val="4B232E52059A4F47A60E9CD4A5CAB5D6"/>
    <w:rsid w:val="000B190A"/>
  </w:style>
  <w:style w:type="paragraph" w:customStyle="1" w:styleId="608A6275C1EF45719444519100FB1763">
    <w:name w:val="608A6275C1EF45719444519100FB1763"/>
    <w:rsid w:val="000B190A"/>
  </w:style>
  <w:style w:type="paragraph" w:customStyle="1" w:styleId="451F817736194D7B93B553B7D224FDAE">
    <w:name w:val="451F817736194D7B93B553B7D224FDAE"/>
    <w:rsid w:val="000B190A"/>
  </w:style>
  <w:style w:type="paragraph" w:customStyle="1" w:styleId="4DEE44BFB8FA4FE28A3F6AEA01279B96">
    <w:name w:val="4DEE44BFB8FA4FE28A3F6AEA01279B96"/>
    <w:rsid w:val="000B190A"/>
  </w:style>
  <w:style w:type="paragraph" w:customStyle="1" w:styleId="A522FFDEA23D41959CBD84B90AECA541">
    <w:name w:val="A522FFDEA23D41959CBD84B90AECA541"/>
    <w:rsid w:val="000B190A"/>
  </w:style>
  <w:style w:type="paragraph" w:customStyle="1" w:styleId="4AD8A9C4B46E4C6787ED2AE224D979D3">
    <w:name w:val="4AD8A9C4B46E4C6787ED2AE224D979D3"/>
    <w:rsid w:val="000B190A"/>
  </w:style>
  <w:style w:type="paragraph" w:customStyle="1" w:styleId="858EF8CAD8C448CFBE986B48BBCFDD3B">
    <w:name w:val="858EF8CAD8C448CFBE986B48BBCFDD3B"/>
    <w:rsid w:val="000B190A"/>
  </w:style>
  <w:style w:type="paragraph" w:customStyle="1" w:styleId="3540ABF3FF594FA6B85D0346810D3062">
    <w:name w:val="3540ABF3FF594FA6B85D0346810D3062"/>
    <w:rsid w:val="000B190A"/>
  </w:style>
  <w:style w:type="paragraph" w:customStyle="1" w:styleId="E48C85FB62C94A568594FF5316D95CE1">
    <w:name w:val="E48C85FB62C94A568594FF5316D95CE1"/>
    <w:rsid w:val="000B190A"/>
  </w:style>
  <w:style w:type="paragraph" w:customStyle="1" w:styleId="574D1AEE6FBD42FDA60211FFF502F8A1">
    <w:name w:val="574D1AEE6FBD42FDA60211FFF502F8A1"/>
    <w:rsid w:val="000B190A"/>
  </w:style>
  <w:style w:type="paragraph" w:customStyle="1" w:styleId="AAA756B4988A416791665347DC4321ED">
    <w:name w:val="AAA756B4988A416791665347DC4321ED"/>
    <w:rsid w:val="000B190A"/>
  </w:style>
  <w:style w:type="paragraph" w:customStyle="1" w:styleId="2A299B474234453F95247964358A7B2D">
    <w:name w:val="2A299B474234453F95247964358A7B2D"/>
    <w:rsid w:val="000B190A"/>
  </w:style>
  <w:style w:type="paragraph" w:customStyle="1" w:styleId="880BB35F6FD04DEC8145D0A9CA9940F4">
    <w:name w:val="880BB35F6FD04DEC8145D0A9CA9940F4"/>
    <w:rsid w:val="000B190A"/>
  </w:style>
  <w:style w:type="paragraph" w:customStyle="1" w:styleId="44D762133B984501915BDC42C62F3786">
    <w:name w:val="44D762133B984501915BDC42C62F3786"/>
    <w:rsid w:val="000B190A"/>
  </w:style>
  <w:style w:type="paragraph" w:customStyle="1" w:styleId="FB97491136334A5E8E710D8E09386F39">
    <w:name w:val="FB97491136334A5E8E710D8E09386F39"/>
    <w:rsid w:val="000B190A"/>
  </w:style>
  <w:style w:type="paragraph" w:customStyle="1" w:styleId="4BD5337D63114D68B6A63A9F5125D7F3">
    <w:name w:val="4BD5337D63114D68B6A63A9F5125D7F3"/>
    <w:rsid w:val="000B190A"/>
  </w:style>
  <w:style w:type="paragraph" w:customStyle="1" w:styleId="8DFF116DB2BB4F45A9B4471250917F2D">
    <w:name w:val="8DFF116DB2BB4F45A9B4471250917F2D"/>
    <w:rsid w:val="000B190A"/>
  </w:style>
  <w:style w:type="paragraph" w:customStyle="1" w:styleId="3C4D623310774B8FB1B10B34CC40BEBF">
    <w:name w:val="3C4D623310774B8FB1B10B34CC40BEBF"/>
    <w:rsid w:val="000B190A"/>
  </w:style>
  <w:style w:type="paragraph" w:customStyle="1" w:styleId="12D9E1C256E04874A9D91C2451DFCCBC">
    <w:name w:val="12D9E1C256E04874A9D91C2451DFCCBC"/>
    <w:rsid w:val="000B190A"/>
  </w:style>
  <w:style w:type="paragraph" w:customStyle="1" w:styleId="47BB8F58BE5E414994242B55CC7EBB1A">
    <w:name w:val="47BB8F58BE5E414994242B55CC7EBB1A"/>
    <w:rsid w:val="000B190A"/>
  </w:style>
  <w:style w:type="paragraph" w:customStyle="1" w:styleId="16171956AC784D8695F6C2125722585E">
    <w:name w:val="16171956AC784D8695F6C2125722585E"/>
    <w:rsid w:val="000B190A"/>
  </w:style>
  <w:style w:type="paragraph" w:customStyle="1" w:styleId="D61D8B1A1B3644A6BB08096B0700D9BF">
    <w:name w:val="D61D8B1A1B3644A6BB08096B0700D9BF"/>
    <w:rsid w:val="000B190A"/>
  </w:style>
  <w:style w:type="paragraph" w:customStyle="1" w:styleId="F6365EB957984C1D841EB9FA9BF9155E">
    <w:name w:val="F6365EB957984C1D841EB9FA9BF9155E"/>
    <w:rsid w:val="000B190A"/>
  </w:style>
  <w:style w:type="paragraph" w:customStyle="1" w:styleId="6F63CB7FB84B4902B436C85AC4936C99">
    <w:name w:val="6F63CB7FB84B4902B436C85AC4936C99"/>
    <w:rsid w:val="000B190A"/>
  </w:style>
  <w:style w:type="paragraph" w:customStyle="1" w:styleId="DC947ED65C8749E3BC3841FD09B88416">
    <w:name w:val="DC947ED65C8749E3BC3841FD09B88416"/>
    <w:rsid w:val="000B190A"/>
  </w:style>
  <w:style w:type="paragraph" w:customStyle="1" w:styleId="689DCB5EB7654037A4072887946E5FEA">
    <w:name w:val="689DCB5EB7654037A4072887946E5FEA"/>
    <w:rsid w:val="000B190A"/>
  </w:style>
  <w:style w:type="paragraph" w:customStyle="1" w:styleId="83DDD5A2686C48C8BFFC543B096A3D46">
    <w:name w:val="83DDD5A2686C48C8BFFC543B096A3D46"/>
    <w:rsid w:val="000B1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2" ma:contentTypeDescription="Create a new document." ma:contentTypeScope="" ma:versionID="cf6cf056b5324d160236e2ac13572175">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308e4927137fd5e63b6be1bd7725299e"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0C0CD-0EA2-490A-B7DE-ACED37094F68}">
  <ds:schemaRefs>
    <ds:schemaRef ds:uri="http://schemas.microsoft.com/sharepoint/v3/contenttype/forms"/>
  </ds:schemaRefs>
</ds:datastoreItem>
</file>

<file path=customXml/itemProps2.xml><?xml version="1.0" encoding="utf-8"?>
<ds:datastoreItem xmlns:ds="http://schemas.openxmlformats.org/officeDocument/2006/customXml" ds:itemID="{2527A47F-0417-412B-B449-2856C38608B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CAF49CD-81BB-4ED9-A718-D98C8A5DAD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FA6C24-D9B8-4922-857B-A83A02376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Green cube resume</Template>
  <TotalTime>0</TotalTime>
  <Pages>4</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Sambit Kumar Nayak Resume</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Sambit Kumar Nayak Resume</dc:title>
  <dc:subject/>
  <dc:creator/>
  <cp:keywords/>
  <dc:description/>
  <cp:lastModifiedBy/>
  <cp:revision>1</cp:revision>
  <dcterms:created xsi:type="dcterms:W3CDTF">2019-08-25T21:54:00Z</dcterms:created>
  <dcterms:modified xsi:type="dcterms:W3CDTF">2019-08-25T22:19:00Z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